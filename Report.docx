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131790" w:rsidRDefault="00E20F12" w:rsidP="00681500">
      <w:pPr>
        <w:pStyle w:val="Fotografia"/>
        <w:spacing w:line="480" w:lineRule="auto"/>
        <w:rPr>
          <w:noProof/>
          <w:szCs w:val="24"/>
          <w:lang w:eastAsia="pt-PT"/>
        </w:rPr>
      </w:pPr>
      <w:bookmarkStart w:id="0" w:name="_top"/>
      <w:bookmarkEnd w:id="0"/>
      <w:r w:rsidRPr="00131790">
        <w:rPr>
          <w:noProof/>
          <w:szCs w:val="24"/>
          <w:lang w:eastAsia="pt-PT"/>
        </w:rPr>
        <w:t>INSTITUTO SUPERIOR POLITECNICO DE TECNOLOGIA E CIÊNCIA</w:t>
      </w:r>
    </w:p>
    <w:p w:rsidR="00F70612" w:rsidRPr="00131790" w:rsidRDefault="00F70612" w:rsidP="00681500">
      <w:pPr>
        <w:pStyle w:val="Fotografia"/>
        <w:spacing w:line="480" w:lineRule="auto"/>
        <w:rPr>
          <w:noProof/>
          <w:szCs w:val="24"/>
          <w:lang w:eastAsia="pt-PT"/>
        </w:rPr>
      </w:pPr>
      <w:r w:rsidRPr="00131790">
        <w:rPr>
          <w:noProof/>
          <w:szCs w:val="24"/>
          <w:lang w:eastAsia="pt-PT"/>
        </w:rPr>
        <w:t>DEPARTAMENTO DE ENGENHARIA</w:t>
      </w:r>
    </w:p>
    <w:p w:rsidR="00E546E0" w:rsidRDefault="00E20F12" w:rsidP="00681500">
      <w:pPr>
        <w:pStyle w:val="Fotografia"/>
        <w:spacing w:line="480" w:lineRule="auto"/>
        <w:rPr>
          <w:szCs w:val="24"/>
        </w:rPr>
      </w:pPr>
      <w:r w:rsidRPr="00131790">
        <w:rPr>
          <w:szCs w:val="24"/>
        </w:rPr>
        <w:t>ENGENHARIA INFORMATICA</w:t>
      </w:r>
    </w:p>
    <w:p w:rsidR="00DB2E69" w:rsidRDefault="00DB2E69" w:rsidP="00681500">
      <w:pPr>
        <w:pStyle w:val="Fotografia"/>
        <w:spacing w:line="480" w:lineRule="auto"/>
        <w:rPr>
          <w:szCs w:val="24"/>
        </w:rPr>
      </w:pPr>
    </w:p>
    <w:p w:rsidR="00DB2E69" w:rsidRPr="00131790" w:rsidRDefault="00DB2E69" w:rsidP="00681500">
      <w:pPr>
        <w:pStyle w:val="Fotografia"/>
        <w:spacing w:line="480" w:lineRule="auto"/>
        <w:rPr>
          <w:szCs w:val="24"/>
        </w:rPr>
      </w:pPr>
      <w:r>
        <w:rPr>
          <w:szCs w:val="24"/>
        </w:rPr>
        <w:t>COMPUTAÇÃO GRÁFICA</w:t>
      </w:r>
    </w:p>
    <w:p w:rsidR="00E546E0" w:rsidRDefault="00E546E0" w:rsidP="00681500">
      <w:pPr>
        <w:pStyle w:val="Fotografia"/>
        <w:rPr>
          <w:lang w:bidi="pt-PT"/>
        </w:rPr>
      </w:pPr>
    </w:p>
    <w:p w:rsidR="00E629FA" w:rsidRDefault="00E629FA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</w:p>
    <w:p w:rsidR="00FA20A3" w:rsidRDefault="00FA20A3" w:rsidP="00681500">
      <w:pPr>
        <w:pStyle w:val="Fotografia"/>
        <w:spacing w:line="360" w:lineRule="auto"/>
        <w:rPr>
          <w:lang w:bidi="pt-PT"/>
        </w:rPr>
      </w:pPr>
    </w:p>
    <w:p w:rsidR="00B7063C" w:rsidRPr="00B7063C" w:rsidRDefault="00B7063C" w:rsidP="00681500">
      <w:pPr>
        <w:pStyle w:val="Fotografia"/>
        <w:spacing w:line="360" w:lineRule="auto"/>
        <w:rPr>
          <w:szCs w:val="24"/>
          <w:lang w:bidi="pt-PT"/>
        </w:rPr>
      </w:pPr>
      <w:r>
        <w:rPr>
          <w:szCs w:val="24"/>
          <w:lang w:bidi="pt-PT"/>
        </w:rPr>
        <w:t>António Kipanda Cardoso</w:t>
      </w:r>
    </w:p>
    <w:p w:rsidR="00131790" w:rsidRDefault="00131790" w:rsidP="00681500">
      <w:pPr>
        <w:pStyle w:val="Fotografia"/>
        <w:spacing w:line="360" w:lineRule="auto"/>
        <w:rPr>
          <w:szCs w:val="24"/>
          <w:lang w:bidi="pt-PT"/>
        </w:rPr>
      </w:pPr>
      <w:r w:rsidRPr="00131790">
        <w:rPr>
          <w:szCs w:val="24"/>
          <w:lang w:bidi="pt-PT"/>
        </w:rPr>
        <w:t>Edivaldo Maciel de Almeida Andrade</w:t>
      </w:r>
    </w:p>
    <w:p w:rsidR="00986F7E" w:rsidRPr="00131790" w:rsidRDefault="00986F7E" w:rsidP="00681500">
      <w:pPr>
        <w:pStyle w:val="Fotografia"/>
        <w:spacing w:line="360" w:lineRule="auto"/>
        <w:rPr>
          <w:szCs w:val="24"/>
          <w:lang w:bidi="pt-PT"/>
        </w:rPr>
      </w:pPr>
      <w:r>
        <w:rPr>
          <w:szCs w:val="24"/>
          <w:lang w:bidi="pt-PT"/>
        </w:rPr>
        <w:t>Edmar Cardoso</w:t>
      </w:r>
    </w:p>
    <w:p w:rsidR="00131790" w:rsidRPr="00131790" w:rsidRDefault="00131790" w:rsidP="00B7063C">
      <w:pPr>
        <w:pStyle w:val="Fotografia"/>
        <w:spacing w:line="360" w:lineRule="auto"/>
        <w:rPr>
          <w:szCs w:val="24"/>
          <w:lang w:bidi="pt-PT"/>
        </w:rPr>
      </w:pPr>
      <w:r w:rsidRPr="00131790">
        <w:rPr>
          <w:szCs w:val="24"/>
          <w:lang w:bidi="pt-PT"/>
        </w:rPr>
        <w:t>Fanuel Henriques de Oliveira Quimbango</w:t>
      </w:r>
    </w:p>
    <w:p w:rsidR="00E546E0" w:rsidRDefault="00E546E0" w:rsidP="00681500">
      <w:pPr>
        <w:pStyle w:val="Fotografia"/>
        <w:rPr>
          <w:lang w:bidi="pt-PT"/>
        </w:rPr>
      </w:pPr>
    </w:p>
    <w:p w:rsidR="00131790" w:rsidRDefault="00131790" w:rsidP="00681500">
      <w:pPr>
        <w:pStyle w:val="Fotografia"/>
        <w:rPr>
          <w:lang w:bidi="pt-PT"/>
        </w:rPr>
      </w:pPr>
    </w:p>
    <w:p w:rsidR="009242FE" w:rsidRDefault="009242FE" w:rsidP="00681500">
      <w:pPr>
        <w:pStyle w:val="Fotografia"/>
        <w:rPr>
          <w:lang w:bidi="pt-PT"/>
        </w:rPr>
      </w:pPr>
    </w:p>
    <w:p w:rsidR="00986F7E" w:rsidRDefault="00986F7E" w:rsidP="00681500">
      <w:pPr>
        <w:pStyle w:val="Fotografia"/>
        <w:rPr>
          <w:lang w:bidi="pt-PT"/>
        </w:rPr>
      </w:pPr>
    </w:p>
    <w:p w:rsidR="00E629FA" w:rsidRDefault="00E629FA" w:rsidP="00681500">
      <w:pPr>
        <w:pStyle w:val="Fotografia"/>
        <w:rPr>
          <w:lang w:bidi="pt-PT"/>
        </w:rPr>
      </w:pPr>
    </w:p>
    <w:p w:rsidR="009242FE" w:rsidRDefault="009242FE" w:rsidP="00681500">
      <w:pPr>
        <w:pStyle w:val="Fotografia"/>
        <w:rPr>
          <w:lang w:bidi="pt-PT"/>
        </w:rPr>
      </w:pPr>
    </w:p>
    <w:p w:rsidR="009242FE" w:rsidRDefault="009242FE" w:rsidP="00681500">
      <w:pPr>
        <w:pStyle w:val="Fotografia"/>
        <w:rPr>
          <w:lang w:bidi="pt-PT"/>
        </w:rPr>
      </w:pPr>
    </w:p>
    <w:p w:rsidR="009242FE" w:rsidRDefault="009242FE" w:rsidP="00681500">
      <w:pPr>
        <w:pStyle w:val="Fotografia"/>
        <w:rPr>
          <w:lang w:bidi="pt-PT"/>
        </w:rPr>
      </w:pPr>
    </w:p>
    <w:p w:rsidR="009242FE" w:rsidRDefault="009242FE" w:rsidP="00681500">
      <w:pPr>
        <w:pStyle w:val="Fotografia"/>
        <w:rPr>
          <w:lang w:bidi="pt-PT"/>
        </w:rPr>
      </w:pPr>
    </w:p>
    <w:p w:rsidR="009242FE" w:rsidRDefault="009242FE" w:rsidP="00681500">
      <w:pPr>
        <w:pStyle w:val="Fotografia"/>
        <w:rPr>
          <w:lang w:bidi="pt-PT"/>
        </w:rPr>
      </w:pPr>
    </w:p>
    <w:p w:rsidR="00631FE7" w:rsidRDefault="00631FE7" w:rsidP="00681500">
      <w:pPr>
        <w:pStyle w:val="Fotografia"/>
        <w:rPr>
          <w:lang w:bidi="pt-PT"/>
        </w:rPr>
      </w:pPr>
    </w:p>
    <w:p w:rsidR="00E546E0" w:rsidRPr="00F70612" w:rsidRDefault="00986F7E" w:rsidP="00681500">
      <w:pPr>
        <w:pStyle w:val="Fotografia"/>
        <w:rPr>
          <w:b/>
          <w:lang w:bidi="pt-PT"/>
        </w:rPr>
      </w:pPr>
      <w:r>
        <w:rPr>
          <w:b/>
          <w:lang w:bidi="pt-PT"/>
        </w:rPr>
        <w:t xml:space="preserve">ACTIVIDADE DE TRANSLAÇÃO COM </w:t>
      </w:r>
      <w:r w:rsidR="008C1798">
        <w:rPr>
          <w:b/>
          <w:lang w:bidi="pt-PT"/>
        </w:rPr>
        <w:t>O PROCESSING</w:t>
      </w:r>
    </w:p>
    <w:p w:rsidR="00E546E0" w:rsidRDefault="00E546E0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</w:p>
    <w:p w:rsidR="00986F7E" w:rsidRDefault="00986F7E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</w:p>
    <w:p w:rsidR="00631FE7" w:rsidRPr="00FA20A3" w:rsidRDefault="00631FE7" w:rsidP="00681500">
      <w:pPr>
        <w:pStyle w:val="Fotografia"/>
        <w:rPr>
          <w:lang w:bidi="pt-PT"/>
        </w:rPr>
      </w:pPr>
    </w:p>
    <w:p w:rsidR="00986F7E" w:rsidRDefault="00986F7E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</w:p>
    <w:p w:rsidR="00E546E0" w:rsidRDefault="00E546E0" w:rsidP="00681500">
      <w:pPr>
        <w:pStyle w:val="Fotografia"/>
        <w:rPr>
          <w:lang w:bidi="pt-PT"/>
        </w:rPr>
      </w:pPr>
      <w:r>
        <w:rPr>
          <w:lang w:bidi="pt-PT"/>
        </w:rPr>
        <w:t>LUANDA</w:t>
      </w:r>
    </w:p>
    <w:p w:rsidR="00131790" w:rsidRPr="00C9647C" w:rsidRDefault="00131790" w:rsidP="00681500">
      <w:pPr>
        <w:pStyle w:val="Fotografia"/>
        <w:rPr>
          <w:lang w:bidi="pt-PT"/>
        </w:rPr>
      </w:pPr>
      <w:r>
        <w:rPr>
          <w:lang w:bidi="pt-PT"/>
        </w:rPr>
        <w:t>2020</w:t>
      </w:r>
    </w:p>
    <w:p w:rsidR="00C6554A" w:rsidRDefault="00953D06" w:rsidP="00681500">
      <w:pPr>
        <w:pStyle w:val="Ttulo"/>
        <w:jc w:val="both"/>
      </w:pPr>
      <w:r>
        <w:lastRenderedPageBreak/>
        <w:t>R</w:t>
      </w:r>
      <w:r w:rsidR="00790A31">
        <w:t>ESUMO</w:t>
      </w:r>
    </w:p>
    <w:p w:rsidR="00B238BB" w:rsidRDefault="00F5084C" w:rsidP="00681500">
      <w:r>
        <w:t xml:space="preserve">Este projecto </w:t>
      </w:r>
      <w:r w:rsidR="00EE634D">
        <w:t xml:space="preserve">tem como objectivo criar uma animação baseada em translação para desvio e intersecção de coordenadas </w:t>
      </w:r>
      <w:r w:rsidR="00103BBB">
        <w:t>no processing</w:t>
      </w:r>
      <w:r>
        <w:t xml:space="preserve">, </w:t>
      </w:r>
      <w:r w:rsidR="00103BBB">
        <w:t xml:space="preserve">usando técnicas aprendidas </w:t>
      </w:r>
      <w:r w:rsidR="00BB17EF">
        <w:t xml:space="preserve">na disciplina de </w:t>
      </w:r>
      <w:r w:rsidR="00DB2E69">
        <w:t>Computação Gráfica</w:t>
      </w:r>
      <w:r>
        <w:t>.</w:t>
      </w:r>
    </w:p>
    <w:p w:rsidR="009134D1" w:rsidRDefault="00B72B2F" w:rsidP="00681500">
      <w:r>
        <w:t>E</w:t>
      </w:r>
      <w:r w:rsidR="00EE634D">
        <w:t>m uma via, o objeto principal deve desviar d</w:t>
      </w:r>
      <w:r>
        <w:t xml:space="preserve">os obstáculos que devem estar no </w:t>
      </w:r>
      <w:r w:rsidR="00EE634D">
        <w:t>centro</w:t>
      </w:r>
      <w:r>
        <w:t>, cima ou baixo</w:t>
      </w:r>
      <w:r w:rsidR="00EE634D">
        <w:t>.</w:t>
      </w:r>
    </w:p>
    <w:p w:rsidR="00BB17EF" w:rsidRDefault="00BB17EF" w:rsidP="00681500">
      <w:pPr>
        <w:rPr>
          <w:rFonts w:cs="Times New Roman"/>
          <w:szCs w:val="24"/>
        </w:rPr>
      </w:pPr>
      <w:r>
        <w:rPr>
          <w:rFonts w:cs="Times New Roman"/>
          <w:szCs w:val="24"/>
        </w:rPr>
        <w:t>Primeiramente será apresentada uma breve introdução</w:t>
      </w:r>
      <w:r w:rsidR="00A36C73">
        <w:rPr>
          <w:rFonts w:cs="Times New Roman"/>
          <w:szCs w:val="24"/>
        </w:rPr>
        <w:t xml:space="preserve">, à seguir, </w:t>
      </w:r>
      <w:r>
        <w:rPr>
          <w:rFonts w:cs="Times New Roman"/>
          <w:szCs w:val="24"/>
        </w:rPr>
        <w:t xml:space="preserve">os conceitos </w:t>
      </w:r>
      <w:r w:rsidR="00EE634D">
        <w:rPr>
          <w:rFonts w:cs="Times New Roman"/>
          <w:szCs w:val="24"/>
        </w:rPr>
        <w:t>do p</w:t>
      </w:r>
      <w:r w:rsidR="000A2100">
        <w:rPr>
          <w:rFonts w:cs="Times New Roman"/>
          <w:szCs w:val="24"/>
        </w:rPr>
        <w:t>rocessing</w:t>
      </w:r>
      <w:r w:rsidR="00103BBB">
        <w:rPr>
          <w:rFonts w:cs="Times New Roman"/>
          <w:szCs w:val="24"/>
        </w:rPr>
        <w:t xml:space="preserve"> e sobre </w:t>
      </w:r>
      <w:r w:rsidR="00EE634D">
        <w:rPr>
          <w:rFonts w:cs="Times New Roman"/>
          <w:szCs w:val="24"/>
        </w:rPr>
        <w:t>transformações geométricas</w:t>
      </w:r>
      <w:r w:rsidR="00A36C73">
        <w:rPr>
          <w:rFonts w:cs="Times New Roman"/>
          <w:szCs w:val="24"/>
        </w:rPr>
        <w:t>. No capí</w:t>
      </w:r>
      <w:r w:rsidR="00E659B7">
        <w:rPr>
          <w:rFonts w:cs="Times New Roman"/>
          <w:szCs w:val="24"/>
        </w:rPr>
        <w:t xml:space="preserve">tulo seguinte é apresentado </w:t>
      </w:r>
      <w:r w:rsidR="001B5A4F">
        <w:rPr>
          <w:rFonts w:cs="Times New Roman"/>
          <w:szCs w:val="24"/>
        </w:rPr>
        <w:t xml:space="preserve">a implementação do projecto e logo em seguida, </w:t>
      </w:r>
      <w:r w:rsidR="00E33210">
        <w:rPr>
          <w:rFonts w:cs="Times New Roman"/>
          <w:szCs w:val="24"/>
        </w:rPr>
        <w:t xml:space="preserve">a secção </w:t>
      </w:r>
      <w:r w:rsidR="001B5A4F">
        <w:rPr>
          <w:rFonts w:cs="Times New Roman"/>
          <w:szCs w:val="24"/>
        </w:rPr>
        <w:t>dos testes realizados.</w:t>
      </w:r>
    </w:p>
    <w:p w:rsidR="00BB17EF" w:rsidRDefault="00BB17EF" w:rsidP="00681500">
      <w:pPr>
        <w:rPr>
          <w:rFonts w:cs="Times New Roman"/>
          <w:szCs w:val="24"/>
        </w:rPr>
      </w:pPr>
    </w:p>
    <w:p w:rsidR="00953D06" w:rsidRPr="00681500" w:rsidRDefault="00BB17EF" w:rsidP="00681500">
      <w:pPr>
        <w:ind w:firstLine="0"/>
        <w:rPr>
          <w:rFonts w:cs="Times New Roman"/>
          <w:b/>
          <w:szCs w:val="24"/>
        </w:rPr>
      </w:pPr>
      <w:r w:rsidRPr="00E659B7">
        <w:rPr>
          <w:rFonts w:cs="Times New Roman"/>
          <w:b/>
          <w:szCs w:val="24"/>
        </w:rPr>
        <w:t>Palavras-chave:</w:t>
      </w:r>
      <w:r w:rsidR="00103BBB">
        <w:rPr>
          <w:rFonts w:cs="Times New Roman"/>
          <w:szCs w:val="24"/>
        </w:rPr>
        <w:t xml:space="preserve"> D</w:t>
      </w:r>
      <w:r w:rsidR="00103BBB">
        <w:t xml:space="preserve">esenvolvimento, </w:t>
      </w:r>
      <w:r w:rsidR="00C9647C">
        <w:rPr>
          <w:rFonts w:cs="Times New Roman"/>
          <w:szCs w:val="24"/>
        </w:rPr>
        <w:t>Processing, Computação Gráfica</w:t>
      </w:r>
      <w:r w:rsidR="00103BBB">
        <w:rPr>
          <w:rFonts w:cs="Times New Roman"/>
          <w:szCs w:val="24"/>
        </w:rPr>
        <w:t>, Translações,</w:t>
      </w:r>
      <w:r w:rsidR="001B5A4F">
        <w:rPr>
          <w:rFonts w:cs="Times New Roman"/>
          <w:szCs w:val="24"/>
        </w:rPr>
        <w:t xml:space="preserve"> Implementação.</w:t>
      </w:r>
    </w:p>
    <w:p w:rsidR="00953D06" w:rsidRDefault="00953D06" w:rsidP="00681500">
      <w:r>
        <w:br w:type="page"/>
      </w:r>
    </w:p>
    <w:sdt>
      <w:sdtPr>
        <w:rPr>
          <w:rFonts w:ascii="Times New Roman" w:eastAsiaTheme="minorHAnsi" w:hAnsi="Times New Roman" w:cstheme="minorBidi"/>
          <w:b w:val="0"/>
          <w:kern w:val="0"/>
          <w:sz w:val="24"/>
        </w:rPr>
        <w:id w:val="-144537607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E632C" w:rsidRDefault="008A1C3B" w:rsidP="00165487">
          <w:pPr>
            <w:pStyle w:val="Ttulo"/>
            <w:tabs>
              <w:tab w:val="left" w:pos="1560"/>
            </w:tabs>
          </w:pPr>
          <w:r>
            <w:t>SUMÁRIO</w:t>
          </w:r>
        </w:p>
        <w:p w:rsidR="00C80F1C" w:rsidRDefault="006E632C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6034054" w:history="1">
            <w:r w:rsidR="00C80F1C" w:rsidRPr="00AF1EC3">
              <w:rPr>
                <w:rStyle w:val="Hyperlink"/>
                <w:noProof/>
              </w:rPr>
              <w:t>1.</w:t>
            </w:r>
            <w:r w:rsidR="00C80F1C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80F1C" w:rsidRPr="00AF1EC3">
              <w:rPr>
                <w:rStyle w:val="Hyperlink"/>
                <w:noProof/>
              </w:rPr>
              <w:t>CONCEITOS GERAIS</w:t>
            </w:r>
            <w:r w:rsidR="00C80F1C">
              <w:rPr>
                <w:noProof/>
                <w:webHidden/>
              </w:rPr>
              <w:tab/>
            </w:r>
            <w:r w:rsidR="00C80F1C">
              <w:rPr>
                <w:noProof/>
                <w:webHidden/>
              </w:rPr>
              <w:fldChar w:fldCharType="begin"/>
            </w:r>
            <w:r w:rsidR="00C80F1C">
              <w:rPr>
                <w:noProof/>
                <w:webHidden/>
              </w:rPr>
              <w:instrText xml:space="preserve"> PAGEREF _Toc56034054 \h </w:instrText>
            </w:r>
            <w:r w:rsidR="00C80F1C">
              <w:rPr>
                <w:noProof/>
                <w:webHidden/>
              </w:rPr>
            </w:r>
            <w:r w:rsidR="00C80F1C">
              <w:rPr>
                <w:noProof/>
                <w:webHidden/>
              </w:rPr>
              <w:fldChar w:fldCharType="separate"/>
            </w:r>
            <w:r w:rsidR="00254696">
              <w:rPr>
                <w:noProof/>
                <w:webHidden/>
              </w:rPr>
              <w:t>1</w:t>
            </w:r>
            <w:r w:rsidR="00C80F1C">
              <w:rPr>
                <w:noProof/>
                <w:webHidden/>
              </w:rPr>
              <w:fldChar w:fldCharType="end"/>
            </w:r>
          </w:hyperlink>
        </w:p>
        <w:p w:rsidR="00C80F1C" w:rsidRDefault="009744D4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6034055" w:history="1">
            <w:r w:rsidR="00C80F1C" w:rsidRPr="00AF1EC3">
              <w:rPr>
                <w:rStyle w:val="Hyperlink"/>
                <w:noProof/>
              </w:rPr>
              <w:t>1.1.</w:t>
            </w:r>
            <w:r w:rsidR="00C80F1C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80F1C" w:rsidRPr="00AF1EC3">
              <w:rPr>
                <w:rStyle w:val="Hyperlink"/>
                <w:noProof/>
              </w:rPr>
              <w:t>PROCESSING</w:t>
            </w:r>
            <w:r w:rsidR="00C80F1C">
              <w:rPr>
                <w:noProof/>
                <w:webHidden/>
              </w:rPr>
              <w:tab/>
            </w:r>
            <w:r w:rsidR="00C80F1C">
              <w:rPr>
                <w:noProof/>
                <w:webHidden/>
              </w:rPr>
              <w:fldChar w:fldCharType="begin"/>
            </w:r>
            <w:r w:rsidR="00C80F1C">
              <w:rPr>
                <w:noProof/>
                <w:webHidden/>
              </w:rPr>
              <w:instrText xml:space="preserve"> PAGEREF _Toc56034055 \h </w:instrText>
            </w:r>
            <w:r w:rsidR="00C80F1C">
              <w:rPr>
                <w:noProof/>
                <w:webHidden/>
              </w:rPr>
            </w:r>
            <w:r w:rsidR="00C80F1C">
              <w:rPr>
                <w:noProof/>
                <w:webHidden/>
              </w:rPr>
              <w:fldChar w:fldCharType="separate"/>
            </w:r>
            <w:r w:rsidR="00254696">
              <w:rPr>
                <w:noProof/>
                <w:webHidden/>
              </w:rPr>
              <w:t>1</w:t>
            </w:r>
            <w:r w:rsidR="00C80F1C">
              <w:rPr>
                <w:noProof/>
                <w:webHidden/>
              </w:rPr>
              <w:fldChar w:fldCharType="end"/>
            </w:r>
          </w:hyperlink>
        </w:p>
        <w:p w:rsidR="00C80F1C" w:rsidRDefault="009744D4">
          <w:pPr>
            <w:pStyle w:val="Sumrio3"/>
            <w:tabs>
              <w:tab w:val="left" w:pos="19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6034056" w:history="1">
            <w:r w:rsidR="00C80F1C" w:rsidRPr="00AF1EC3">
              <w:rPr>
                <w:rStyle w:val="Hyperlink"/>
                <w:noProof/>
              </w:rPr>
              <w:t>1.1.1.</w:t>
            </w:r>
            <w:r w:rsidR="00C80F1C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80F1C" w:rsidRPr="00AF1EC3">
              <w:rPr>
                <w:rStyle w:val="Hyperlink"/>
                <w:noProof/>
              </w:rPr>
              <w:t>CARACTERISTICAS</w:t>
            </w:r>
            <w:r w:rsidR="00C80F1C">
              <w:rPr>
                <w:noProof/>
                <w:webHidden/>
              </w:rPr>
              <w:tab/>
            </w:r>
            <w:r w:rsidR="00C80F1C">
              <w:rPr>
                <w:noProof/>
                <w:webHidden/>
              </w:rPr>
              <w:fldChar w:fldCharType="begin"/>
            </w:r>
            <w:r w:rsidR="00C80F1C">
              <w:rPr>
                <w:noProof/>
                <w:webHidden/>
              </w:rPr>
              <w:instrText xml:space="preserve"> PAGEREF _Toc56034056 \h </w:instrText>
            </w:r>
            <w:r w:rsidR="00C80F1C">
              <w:rPr>
                <w:noProof/>
                <w:webHidden/>
              </w:rPr>
            </w:r>
            <w:r w:rsidR="00C80F1C">
              <w:rPr>
                <w:noProof/>
                <w:webHidden/>
              </w:rPr>
              <w:fldChar w:fldCharType="separate"/>
            </w:r>
            <w:r w:rsidR="00254696">
              <w:rPr>
                <w:noProof/>
                <w:webHidden/>
              </w:rPr>
              <w:t>1</w:t>
            </w:r>
            <w:r w:rsidR="00C80F1C">
              <w:rPr>
                <w:noProof/>
                <w:webHidden/>
              </w:rPr>
              <w:fldChar w:fldCharType="end"/>
            </w:r>
          </w:hyperlink>
        </w:p>
        <w:p w:rsidR="00C80F1C" w:rsidRDefault="009744D4">
          <w:pPr>
            <w:pStyle w:val="Sumrio3"/>
            <w:tabs>
              <w:tab w:val="left" w:pos="19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6034057" w:history="1">
            <w:r w:rsidR="00C80F1C" w:rsidRPr="00AF1EC3">
              <w:rPr>
                <w:rStyle w:val="Hyperlink"/>
                <w:noProof/>
              </w:rPr>
              <w:t>1.1.2.</w:t>
            </w:r>
            <w:r w:rsidR="00C80F1C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80F1C" w:rsidRPr="00AF1EC3">
              <w:rPr>
                <w:rStyle w:val="Hyperlink"/>
                <w:noProof/>
              </w:rPr>
              <w:t>PORQUÊ O PROCESSING?</w:t>
            </w:r>
            <w:r w:rsidR="00C80F1C">
              <w:rPr>
                <w:noProof/>
                <w:webHidden/>
              </w:rPr>
              <w:tab/>
            </w:r>
            <w:r w:rsidR="00C80F1C">
              <w:rPr>
                <w:noProof/>
                <w:webHidden/>
              </w:rPr>
              <w:fldChar w:fldCharType="begin"/>
            </w:r>
            <w:r w:rsidR="00C80F1C">
              <w:rPr>
                <w:noProof/>
                <w:webHidden/>
              </w:rPr>
              <w:instrText xml:space="preserve"> PAGEREF _Toc56034057 \h </w:instrText>
            </w:r>
            <w:r w:rsidR="00C80F1C">
              <w:rPr>
                <w:noProof/>
                <w:webHidden/>
              </w:rPr>
            </w:r>
            <w:r w:rsidR="00C80F1C">
              <w:rPr>
                <w:noProof/>
                <w:webHidden/>
              </w:rPr>
              <w:fldChar w:fldCharType="separate"/>
            </w:r>
            <w:r w:rsidR="00254696">
              <w:rPr>
                <w:noProof/>
                <w:webHidden/>
              </w:rPr>
              <w:t>1</w:t>
            </w:r>
            <w:r w:rsidR="00C80F1C">
              <w:rPr>
                <w:noProof/>
                <w:webHidden/>
              </w:rPr>
              <w:fldChar w:fldCharType="end"/>
            </w:r>
          </w:hyperlink>
        </w:p>
        <w:p w:rsidR="00C80F1C" w:rsidRDefault="009744D4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6034058" w:history="1">
            <w:r w:rsidR="00C80F1C" w:rsidRPr="00AF1EC3">
              <w:rPr>
                <w:rStyle w:val="Hyperlink"/>
                <w:noProof/>
              </w:rPr>
              <w:t>1.2.</w:t>
            </w:r>
            <w:r w:rsidR="00C80F1C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80F1C" w:rsidRPr="00AF1EC3">
              <w:rPr>
                <w:rStyle w:val="Hyperlink"/>
                <w:noProof/>
              </w:rPr>
              <w:t>TRANSFORMAÇÕES LINEARES</w:t>
            </w:r>
            <w:r w:rsidR="00C80F1C">
              <w:rPr>
                <w:noProof/>
                <w:webHidden/>
              </w:rPr>
              <w:tab/>
            </w:r>
            <w:r w:rsidR="00C80F1C">
              <w:rPr>
                <w:noProof/>
                <w:webHidden/>
              </w:rPr>
              <w:fldChar w:fldCharType="begin"/>
            </w:r>
            <w:r w:rsidR="00C80F1C">
              <w:rPr>
                <w:noProof/>
                <w:webHidden/>
              </w:rPr>
              <w:instrText xml:space="preserve"> PAGEREF _Toc56034058 \h </w:instrText>
            </w:r>
            <w:r w:rsidR="00C80F1C">
              <w:rPr>
                <w:noProof/>
                <w:webHidden/>
              </w:rPr>
            </w:r>
            <w:r w:rsidR="00C80F1C">
              <w:rPr>
                <w:noProof/>
                <w:webHidden/>
              </w:rPr>
              <w:fldChar w:fldCharType="separate"/>
            </w:r>
            <w:r w:rsidR="00254696">
              <w:rPr>
                <w:noProof/>
                <w:webHidden/>
              </w:rPr>
              <w:t>2</w:t>
            </w:r>
            <w:r w:rsidR="00C80F1C">
              <w:rPr>
                <w:noProof/>
                <w:webHidden/>
              </w:rPr>
              <w:fldChar w:fldCharType="end"/>
            </w:r>
          </w:hyperlink>
        </w:p>
        <w:p w:rsidR="00C80F1C" w:rsidRDefault="009744D4">
          <w:pPr>
            <w:pStyle w:val="Sumrio3"/>
            <w:tabs>
              <w:tab w:val="left" w:pos="19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6034059" w:history="1">
            <w:r w:rsidR="00C80F1C" w:rsidRPr="00AF1EC3">
              <w:rPr>
                <w:rStyle w:val="Hyperlink"/>
                <w:noProof/>
              </w:rPr>
              <w:t>1.2.1.</w:t>
            </w:r>
            <w:r w:rsidR="00C80F1C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80F1C" w:rsidRPr="00AF1EC3">
              <w:rPr>
                <w:rStyle w:val="Hyperlink"/>
                <w:noProof/>
              </w:rPr>
              <w:t>MATRIZES EM COMPUTAÇÃO GRÁFICA</w:t>
            </w:r>
            <w:r w:rsidR="00C80F1C">
              <w:rPr>
                <w:noProof/>
                <w:webHidden/>
              </w:rPr>
              <w:tab/>
            </w:r>
            <w:r w:rsidR="00C80F1C">
              <w:rPr>
                <w:noProof/>
                <w:webHidden/>
              </w:rPr>
              <w:fldChar w:fldCharType="begin"/>
            </w:r>
            <w:r w:rsidR="00C80F1C">
              <w:rPr>
                <w:noProof/>
                <w:webHidden/>
              </w:rPr>
              <w:instrText xml:space="preserve"> PAGEREF _Toc56034059 \h </w:instrText>
            </w:r>
            <w:r w:rsidR="00C80F1C">
              <w:rPr>
                <w:noProof/>
                <w:webHidden/>
              </w:rPr>
            </w:r>
            <w:r w:rsidR="00C80F1C">
              <w:rPr>
                <w:noProof/>
                <w:webHidden/>
              </w:rPr>
              <w:fldChar w:fldCharType="separate"/>
            </w:r>
            <w:r w:rsidR="00254696">
              <w:rPr>
                <w:noProof/>
                <w:webHidden/>
              </w:rPr>
              <w:t>2</w:t>
            </w:r>
            <w:r w:rsidR="00C80F1C">
              <w:rPr>
                <w:noProof/>
                <w:webHidden/>
              </w:rPr>
              <w:fldChar w:fldCharType="end"/>
            </w:r>
          </w:hyperlink>
        </w:p>
        <w:p w:rsidR="00C80F1C" w:rsidRDefault="009744D4">
          <w:pPr>
            <w:pStyle w:val="Sumrio3"/>
            <w:tabs>
              <w:tab w:val="left" w:pos="19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6034060" w:history="1">
            <w:r w:rsidR="00C80F1C" w:rsidRPr="00AF1EC3">
              <w:rPr>
                <w:rStyle w:val="Hyperlink"/>
                <w:noProof/>
              </w:rPr>
              <w:t>1.2.2.</w:t>
            </w:r>
            <w:r w:rsidR="00C80F1C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80F1C" w:rsidRPr="00AF1EC3">
              <w:rPr>
                <w:rStyle w:val="Hyperlink"/>
                <w:noProof/>
              </w:rPr>
              <w:t>TRANSFORMAÇÕES EM PONTOS E OBJETOS</w:t>
            </w:r>
            <w:r w:rsidR="00C80F1C">
              <w:rPr>
                <w:noProof/>
                <w:webHidden/>
              </w:rPr>
              <w:tab/>
            </w:r>
            <w:r w:rsidR="00C80F1C">
              <w:rPr>
                <w:noProof/>
                <w:webHidden/>
              </w:rPr>
              <w:fldChar w:fldCharType="begin"/>
            </w:r>
            <w:r w:rsidR="00C80F1C">
              <w:rPr>
                <w:noProof/>
                <w:webHidden/>
              </w:rPr>
              <w:instrText xml:space="preserve"> PAGEREF _Toc56034060 \h </w:instrText>
            </w:r>
            <w:r w:rsidR="00C80F1C">
              <w:rPr>
                <w:noProof/>
                <w:webHidden/>
              </w:rPr>
            </w:r>
            <w:r w:rsidR="00C80F1C">
              <w:rPr>
                <w:noProof/>
                <w:webHidden/>
              </w:rPr>
              <w:fldChar w:fldCharType="separate"/>
            </w:r>
            <w:r w:rsidR="00254696">
              <w:rPr>
                <w:noProof/>
                <w:webHidden/>
              </w:rPr>
              <w:t>3</w:t>
            </w:r>
            <w:r w:rsidR="00C80F1C">
              <w:rPr>
                <w:noProof/>
                <w:webHidden/>
              </w:rPr>
              <w:fldChar w:fldCharType="end"/>
            </w:r>
          </w:hyperlink>
        </w:p>
        <w:p w:rsidR="00C80F1C" w:rsidRDefault="009744D4">
          <w:pPr>
            <w:pStyle w:val="Sumrio3"/>
            <w:tabs>
              <w:tab w:val="left" w:pos="21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6034061" w:history="1">
            <w:r w:rsidR="00C80F1C" w:rsidRPr="00AF1EC3">
              <w:rPr>
                <w:rStyle w:val="Hyperlink"/>
                <w:noProof/>
              </w:rPr>
              <w:t>1.2.2.1.</w:t>
            </w:r>
            <w:r w:rsidR="00C80F1C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80F1C" w:rsidRPr="00AF1EC3">
              <w:rPr>
                <w:rStyle w:val="Hyperlink"/>
                <w:noProof/>
              </w:rPr>
              <w:t>TRANSFORMAÇÃO DE TRANSLAÇÃO</w:t>
            </w:r>
            <w:r w:rsidR="00C80F1C">
              <w:rPr>
                <w:noProof/>
                <w:webHidden/>
              </w:rPr>
              <w:tab/>
            </w:r>
            <w:r w:rsidR="00C80F1C">
              <w:rPr>
                <w:noProof/>
                <w:webHidden/>
              </w:rPr>
              <w:fldChar w:fldCharType="begin"/>
            </w:r>
            <w:r w:rsidR="00C80F1C">
              <w:rPr>
                <w:noProof/>
                <w:webHidden/>
              </w:rPr>
              <w:instrText xml:space="preserve"> PAGEREF _Toc56034061 \h </w:instrText>
            </w:r>
            <w:r w:rsidR="00C80F1C">
              <w:rPr>
                <w:noProof/>
                <w:webHidden/>
              </w:rPr>
            </w:r>
            <w:r w:rsidR="00C80F1C">
              <w:rPr>
                <w:noProof/>
                <w:webHidden/>
              </w:rPr>
              <w:fldChar w:fldCharType="separate"/>
            </w:r>
            <w:r w:rsidR="00254696">
              <w:rPr>
                <w:noProof/>
                <w:webHidden/>
              </w:rPr>
              <w:t>3</w:t>
            </w:r>
            <w:r w:rsidR="00C80F1C">
              <w:rPr>
                <w:noProof/>
                <w:webHidden/>
              </w:rPr>
              <w:fldChar w:fldCharType="end"/>
            </w:r>
          </w:hyperlink>
        </w:p>
        <w:p w:rsidR="00C80F1C" w:rsidRDefault="009744D4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6034062" w:history="1">
            <w:r w:rsidR="00C80F1C" w:rsidRPr="00AF1EC3">
              <w:rPr>
                <w:rStyle w:val="Hyperlink"/>
                <w:noProof/>
              </w:rPr>
              <w:t>1.3.</w:t>
            </w:r>
            <w:r w:rsidR="00C80F1C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80F1C" w:rsidRPr="00AF1EC3">
              <w:rPr>
                <w:rStyle w:val="Hyperlink"/>
                <w:noProof/>
              </w:rPr>
              <w:t>TRANSLAÇÃO NO PROCESSING</w:t>
            </w:r>
            <w:r w:rsidR="00C80F1C">
              <w:rPr>
                <w:noProof/>
                <w:webHidden/>
              </w:rPr>
              <w:tab/>
            </w:r>
            <w:r w:rsidR="00C80F1C">
              <w:rPr>
                <w:noProof/>
                <w:webHidden/>
              </w:rPr>
              <w:fldChar w:fldCharType="begin"/>
            </w:r>
            <w:r w:rsidR="00C80F1C">
              <w:rPr>
                <w:noProof/>
                <w:webHidden/>
              </w:rPr>
              <w:instrText xml:space="preserve"> PAGEREF _Toc56034062 \h </w:instrText>
            </w:r>
            <w:r w:rsidR="00C80F1C">
              <w:rPr>
                <w:noProof/>
                <w:webHidden/>
              </w:rPr>
            </w:r>
            <w:r w:rsidR="00C80F1C">
              <w:rPr>
                <w:noProof/>
                <w:webHidden/>
              </w:rPr>
              <w:fldChar w:fldCharType="separate"/>
            </w:r>
            <w:r w:rsidR="00254696">
              <w:rPr>
                <w:noProof/>
                <w:webHidden/>
              </w:rPr>
              <w:t>4</w:t>
            </w:r>
            <w:r w:rsidR="00C80F1C">
              <w:rPr>
                <w:noProof/>
                <w:webHidden/>
              </w:rPr>
              <w:fldChar w:fldCharType="end"/>
            </w:r>
          </w:hyperlink>
        </w:p>
        <w:p w:rsidR="00C80F1C" w:rsidRDefault="009744D4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6034063" w:history="1">
            <w:r w:rsidR="00C80F1C" w:rsidRPr="00AF1EC3">
              <w:rPr>
                <w:rStyle w:val="Hyperlink"/>
                <w:noProof/>
              </w:rPr>
              <w:t>2.</w:t>
            </w:r>
            <w:r w:rsidR="00C80F1C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80F1C" w:rsidRPr="00AF1EC3">
              <w:rPr>
                <w:rStyle w:val="Hyperlink"/>
                <w:noProof/>
              </w:rPr>
              <w:t>IMPLEMENTAÇÃO</w:t>
            </w:r>
            <w:r w:rsidR="00C80F1C">
              <w:rPr>
                <w:noProof/>
                <w:webHidden/>
              </w:rPr>
              <w:tab/>
            </w:r>
            <w:r w:rsidR="00C80F1C">
              <w:rPr>
                <w:noProof/>
                <w:webHidden/>
              </w:rPr>
              <w:fldChar w:fldCharType="begin"/>
            </w:r>
            <w:r w:rsidR="00C80F1C">
              <w:rPr>
                <w:noProof/>
                <w:webHidden/>
              </w:rPr>
              <w:instrText xml:space="preserve"> PAGEREF _Toc56034063 \h </w:instrText>
            </w:r>
            <w:r w:rsidR="00C80F1C">
              <w:rPr>
                <w:noProof/>
                <w:webHidden/>
              </w:rPr>
            </w:r>
            <w:r w:rsidR="00C80F1C">
              <w:rPr>
                <w:noProof/>
                <w:webHidden/>
              </w:rPr>
              <w:fldChar w:fldCharType="separate"/>
            </w:r>
            <w:r w:rsidR="00254696">
              <w:rPr>
                <w:noProof/>
                <w:webHidden/>
              </w:rPr>
              <w:t>5</w:t>
            </w:r>
            <w:r w:rsidR="00C80F1C">
              <w:rPr>
                <w:noProof/>
                <w:webHidden/>
              </w:rPr>
              <w:fldChar w:fldCharType="end"/>
            </w:r>
          </w:hyperlink>
        </w:p>
        <w:p w:rsidR="00C80F1C" w:rsidRDefault="009744D4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6034064" w:history="1">
            <w:r w:rsidR="00C80F1C" w:rsidRPr="00AF1EC3">
              <w:rPr>
                <w:rStyle w:val="Hyperlink"/>
                <w:noProof/>
              </w:rPr>
              <w:t>2.1.</w:t>
            </w:r>
            <w:r w:rsidR="00C80F1C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80F1C" w:rsidRPr="00AF1EC3">
              <w:rPr>
                <w:rStyle w:val="Hyperlink"/>
                <w:noProof/>
              </w:rPr>
              <w:t>DECLARAÇÃO DE VARIÁVEIS GLOBAIS</w:t>
            </w:r>
            <w:r w:rsidR="00C80F1C">
              <w:rPr>
                <w:noProof/>
                <w:webHidden/>
              </w:rPr>
              <w:tab/>
            </w:r>
            <w:r w:rsidR="00C80F1C">
              <w:rPr>
                <w:noProof/>
                <w:webHidden/>
              </w:rPr>
              <w:fldChar w:fldCharType="begin"/>
            </w:r>
            <w:r w:rsidR="00C80F1C">
              <w:rPr>
                <w:noProof/>
                <w:webHidden/>
              </w:rPr>
              <w:instrText xml:space="preserve"> PAGEREF _Toc56034064 \h </w:instrText>
            </w:r>
            <w:r w:rsidR="00C80F1C">
              <w:rPr>
                <w:noProof/>
                <w:webHidden/>
              </w:rPr>
            </w:r>
            <w:r w:rsidR="00C80F1C">
              <w:rPr>
                <w:noProof/>
                <w:webHidden/>
              </w:rPr>
              <w:fldChar w:fldCharType="separate"/>
            </w:r>
            <w:r w:rsidR="00254696">
              <w:rPr>
                <w:noProof/>
                <w:webHidden/>
              </w:rPr>
              <w:t>5</w:t>
            </w:r>
            <w:r w:rsidR="00C80F1C">
              <w:rPr>
                <w:noProof/>
                <w:webHidden/>
              </w:rPr>
              <w:fldChar w:fldCharType="end"/>
            </w:r>
          </w:hyperlink>
        </w:p>
        <w:p w:rsidR="00C80F1C" w:rsidRDefault="009744D4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6034065" w:history="1">
            <w:r w:rsidR="00C80F1C" w:rsidRPr="00AF1EC3">
              <w:rPr>
                <w:rStyle w:val="Hyperlink"/>
                <w:noProof/>
              </w:rPr>
              <w:t>2.2.</w:t>
            </w:r>
            <w:r w:rsidR="00C80F1C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80F1C" w:rsidRPr="00AF1EC3">
              <w:rPr>
                <w:rStyle w:val="Hyperlink"/>
                <w:noProof/>
              </w:rPr>
              <w:t>INICIALIZAÇÃO</w:t>
            </w:r>
            <w:r w:rsidR="00C80F1C">
              <w:rPr>
                <w:noProof/>
                <w:webHidden/>
              </w:rPr>
              <w:tab/>
            </w:r>
            <w:r w:rsidR="00C80F1C">
              <w:rPr>
                <w:noProof/>
                <w:webHidden/>
              </w:rPr>
              <w:fldChar w:fldCharType="begin"/>
            </w:r>
            <w:r w:rsidR="00C80F1C">
              <w:rPr>
                <w:noProof/>
                <w:webHidden/>
              </w:rPr>
              <w:instrText xml:space="preserve"> PAGEREF _Toc56034065 \h </w:instrText>
            </w:r>
            <w:r w:rsidR="00C80F1C">
              <w:rPr>
                <w:noProof/>
                <w:webHidden/>
              </w:rPr>
            </w:r>
            <w:r w:rsidR="00C80F1C">
              <w:rPr>
                <w:noProof/>
                <w:webHidden/>
              </w:rPr>
              <w:fldChar w:fldCharType="separate"/>
            </w:r>
            <w:r w:rsidR="00254696">
              <w:rPr>
                <w:noProof/>
                <w:webHidden/>
              </w:rPr>
              <w:t>6</w:t>
            </w:r>
            <w:r w:rsidR="00C80F1C">
              <w:rPr>
                <w:noProof/>
                <w:webHidden/>
              </w:rPr>
              <w:fldChar w:fldCharType="end"/>
            </w:r>
          </w:hyperlink>
        </w:p>
        <w:p w:rsidR="00C80F1C" w:rsidRDefault="009744D4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6034066" w:history="1">
            <w:r w:rsidR="00C80F1C" w:rsidRPr="00AF1EC3">
              <w:rPr>
                <w:rStyle w:val="Hyperlink"/>
                <w:noProof/>
              </w:rPr>
              <w:t>2.3.</w:t>
            </w:r>
            <w:r w:rsidR="00C80F1C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80F1C" w:rsidRPr="00AF1EC3">
              <w:rPr>
                <w:rStyle w:val="Hyperlink"/>
                <w:noProof/>
              </w:rPr>
              <w:t>MÉTODO GAME</w:t>
            </w:r>
            <w:r w:rsidR="00C80F1C">
              <w:rPr>
                <w:noProof/>
                <w:webHidden/>
              </w:rPr>
              <w:tab/>
            </w:r>
            <w:r w:rsidR="00C80F1C">
              <w:rPr>
                <w:noProof/>
                <w:webHidden/>
              </w:rPr>
              <w:fldChar w:fldCharType="begin"/>
            </w:r>
            <w:r w:rsidR="00C80F1C">
              <w:rPr>
                <w:noProof/>
                <w:webHidden/>
              </w:rPr>
              <w:instrText xml:space="preserve"> PAGEREF _Toc56034066 \h </w:instrText>
            </w:r>
            <w:r w:rsidR="00C80F1C">
              <w:rPr>
                <w:noProof/>
                <w:webHidden/>
              </w:rPr>
            </w:r>
            <w:r w:rsidR="00C80F1C">
              <w:rPr>
                <w:noProof/>
                <w:webHidden/>
              </w:rPr>
              <w:fldChar w:fldCharType="separate"/>
            </w:r>
            <w:r w:rsidR="00254696">
              <w:rPr>
                <w:noProof/>
                <w:webHidden/>
              </w:rPr>
              <w:t>6</w:t>
            </w:r>
            <w:r w:rsidR="00C80F1C">
              <w:rPr>
                <w:noProof/>
                <w:webHidden/>
              </w:rPr>
              <w:fldChar w:fldCharType="end"/>
            </w:r>
          </w:hyperlink>
        </w:p>
        <w:p w:rsidR="00C80F1C" w:rsidRDefault="009744D4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6034067" w:history="1">
            <w:r w:rsidR="00C80F1C" w:rsidRPr="00AF1EC3">
              <w:rPr>
                <w:rStyle w:val="Hyperlink"/>
                <w:noProof/>
              </w:rPr>
              <w:t>2.4.</w:t>
            </w:r>
            <w:r w:rsidR="00C80F1C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80F1C" w:rsidRPr="00AF1EC3">
              <w:rPr>
                <w:rStyle w:val="Hyperlink"/>
                <w:noProof/>
              </w:rPr>
              <w:t>MÉTODO PRINCIPAL (DRAW)</w:t>
            </w:r>
            <w:r w:rsidR="00C80F1C">
              <w:rPr>
                <w:noProof/>
                <w:webHidden/>
              </w:rPr>
              <w:tab/>
            </w:r>
            <w:r w:rsidR="00C80F1C">
              <w:rPr>
                <w:noProof/>
                <w:webHidden/>
              </w:rPr>
              <w:fldChar w:fldCharType="begin"/>
            </w:r>
            <w:r w:rsidR="00C80F1C">
              <w:rPr>
                <w:noProof/>
                <w:webHidden/>
              </w:rPr>
              <w:instrText xml:space="preserve"> PAGEREF _Toc56034067 \h </w:instrText>
            </w:r>
            <w:r w:rsidR="00C80F1C">
              <w:rPr>
                <w:noProof/>
                <w:webHidden/>
              </w:rPr>
            </w:r>
            <w:r w:rsidR="00C80F1C">
              <w:rPr>
                <w:noProof/>
                <w:webHidden/>
              </w:rPr>
              <w:fldChar w:fldCharType="separate"/>
            </w:r>
            <w:r w:rsidR="00254696">
              <w:rPr>
                <w:noProof/>
                <w:webHidden/>
              </w:rPr>
              <w:t>9</w:t>
            </w:r>
            <w:r w:rsidR="00C80F1C">
              <w:rPr>
                <w:noProof/>
                <w:webHidden/>
              </w:rPr>
              <w:fldChar w:fldCharType="end"/>
            </w:r>
          </w:hyperlink>
        </w:p>
        <w:p w:rsidR="00C80F1C" w:rsidRDefault="009744D4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6034068" w:history="1">
            <w:r w:rsidR="00C80F1C" w:rsidRPr="00AF1EC3">
              <w:rPr>
                <w:rStyle w:val="Hyperlink"/>
                <w:noProof/>
              </w:rPr>
              <w:t>2.5.</w:t>
            </w:r>
            <w:r w:rsidR="00C80F1C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80F1C" w:rsidRPr="00AF1EC3">
              <w:rPr>
                <w:rStyle w:val="Hyperlink"/>
                <w:noProof/>
              </w:rPr>
              <w:t>MÉTODOS SECUNDÁRIOS</w:t>
            </w:r>
            <w:r w:rsidR="00C80F1C">
              <w:rPr>
                <w:noProof/>
                <w:webHidden/>
              </w:rPr>
              <w:tab/>
            </w:r>
            <w:r w:rsidR="00C80F1C">
              <w:rPr>
                <w:noProof/>
                <w:webHidden/>
              </w:rPr>
              <w:fldChar w:fldCharType="begin"/>
            </w:r>
            <w:r w:rsidR="00C80F1C">
              <w:rPr>
                <w:noProof/>
                <w:webHidden/>
              </w:rPr>
              <w:instrText xml:space="preserve"> PAGEREF _Toc56034068 \h </w:instrText>
            </w:r>
            <w:r w:rsidR="00C80F1C">
              <w:rPr>
                <w:noProof/>
                <w:webHidden/>
              </w:rPr>
            </w:r>
            <w:r w:rsidR="00C80F1C">
              <w:rPr>
                <w:noProof/>
                <w:webHidden/>
              </w:rPr>
              <w:fldChar w:fldCharType="separate"/>
            </w:r>
            <w:r w:rsidR="00254696">
              <w:rPr>
                <w:noProof/>
                <w:webHidden/>
              </w:rPr>
              <w:t>9</w:t>
            </w:r>
            <w:r w:rsidR="00C80F1C">
              <w:rPr>
                <w:noProof/>
                <w:webHidden/>
              </w:rPr>
              <w:fldChar w:fldCharType="end"/>
            </w:r>
          </w:hyperlink>
        </w:p>
        <w:p w:rsidR="00C80F1C" w:rsidRDefault="009744D4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6034069" w:history="1">
            <w:r w:rsidR="00C80F1C" w:rsidRPr="00AF1EC3">
              <w:rPr>
                <w:rStyle w:val="Hyperlink"/>
                <w:noProof/>
              </w:rPr>
              <w:t>3.</w:t>
            </w:r>
            <w:r w:rsidR="00C80F1C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C80F1C" w:rsidRPr="00AF1EC3">
              <w:rPr>
                <w:rStyle w:val="Hyperlink"/>
                <w:noProof/>
              </w:rPr>
              <w:t>TESTES E RESULTADOS</w:t>
            </w:r>
            <w:r w:rsidR="00C80F1C">
              <w:rPr>
                <w:noProof/>
                <w:webHidden/>
              </w:rPr>
              <w:tab/>
            </w:r>
            <w:r w:rsidR="00C80F1C">
              <w:rPr>
                <w:noProof/>
                <w:webHidden/>
              </w:rPr>
              <w:fldChar w:fldCharType="begin"/>
            </w:r>
            <w:r w:rsidR="00C80F1C">
              <w:rPr>
                <w:noProof/>
                <w:webHidden/>
              </w:rPr>
              <w:instrText xml:space="preserve"> PAGEREF _Toc56034069 \h </w:instrText>
            </w:r>
            <w:r w:rsidR="00C80F1C">
              <w:rPr>
                <w:noProof/>
                <w:webHidden/>
              </w:rPr>
            </w:r>
            <w:r w:rsidR="00C80F1C">
              <w:rPr>
                <w:noProof/>
                <w:webHidden/>
              </w:rPr>
              <w:fldChar w:fldCharType="separate"/>
            </w:r>
            <w:r w:rsidR="00254696">
              <w:rPr>
                <w:noProof/>
                <w:webHidden/>
              </w:rPr>
              <w:t>10</w:t>
            </w:r>
            <w:r w:rsidR="00C80F1C">
              <w:rPr>
                <w:noProof/>
                <w:webHidden/>
              </w:rPr>
              <w:fldChar w:fldCharType="end"/>
            </w:r>
          </w:hyperlink>
        </w:p>
        <w:p w:rsidR="00C80F1C" w:rsidRDefault="009744D4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56034070" w:history="1">
            <w:r w:rsidR="00C80F1C" w:rsidRPr="00AF1EC3">
              <w:rPr>
                <w:rStyle w:val="Hyperlink"/>
                <w:noProof/>
              </w:rPr>
              <w:t>REFERÊNCIAS</w:t>
            </w:r>
            <w:r w:rsidR="00C80F1C">
              <w:rPr>
                <w:noProof/>
                <w:webHidden/>
              </w:rPr>
              <w:tab/>
            </w:r>
            <w:r w:rsidR="00C80F1C">
              <w:rPr>
                <w:noProof/>
                <w:webHidden/>
              </w:rPr>
              <w:fldChar w:fldCharType="begin"/>
            </w:r>
            <w:r w:rsidR="00C80F1C">
              <w:rPr>
                <w:noProof/>
                <w:webHidden/>
              </w:rPr>
              <w:instrText xml:space="preserve"> PAGEREF _Toc56034070 \h </w:instrText>
            </w:r>
            <w:r w:rsidR="00C80F1C">
              <w:rPr>
                <w:noProof/>
                <w:webHidden/>
              </w:rPr>
            </w:r>
            <w:r w:rsidR="00C80F1C">
              <w:rPr>
                <w:noProof/>
                <w:webHidden/>
              </w:rPr>
              <w:fldChar w:fldCharType="separate"/>
            </w:r>
            <w:r w:rsidR="00254696">
              <w:rPr>
                <w:noProof/>
                <w:webHidden/>
              </w:rPr>
              <w:t>12</w:t>
            </w:r>
            <w:r w:rsidR="00C80F1C">
              <w:rPr>
                <w:noProof/>
                <w:webHidden/>
              </w:rPr>
              <w:fldChar w:fldCharType="end"/>
            </w:r>
          </w:hyperlink>
        </w:p>
        <w:p w:rsidR="006E632C" w:rsidRDefault="006E632C">
          <w:r>
            <w:rPr>
              <w:b/>
              <w:bCs/>
            </w:rPr>
            <w:fldChar w:fldCharType="end"/>
          </w:r>
        </w:p>
      </w:sdtContent>
    </w:sdt>
    <w:p w:rsidR="000A2100" w:rsidRDefault="00681500" w:rsidP="00681500">
      <w:pPr>
        <w:spacing w:line="264" w:lineRule="auto"/>
        <w:ind w:firstLine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000000" w:themeColor="text1"/>
          <w:sz w:val="24"/>
          <w:szCs w:val="22"/>
          <w:lang w:val="pt-BR" w:eastAsia="en-US"/>
        </w:rPr>
        <w:id w:val="-712193026"/>
        <w:docPartObj>
          <w:docPartGallery w:val="Table of Contents"/>
          <w:docPartUnique/>
        </w:docPartObj>
      </w:sdtPr>
      <w:sdtEndPr/>
      <w:sdtContent>
        <w:p w:rsidR="000A2100" w:rsidRDefault="008A1C3B" w:rsidP="00681500">
          <w:pPr>
            <w:pStyle w:val="CabealhodoSumrio"/>
            <w:ind w:firstLine="720"/>
            <w:rPr>
              <w:rStyle w:val="TtuloChar"/>
            </w:rPr>
          </w:pPr>
          <w:r>
            <w:rPr>
              <w:rStyle w:val="TtuloChar"/>
              <w:lang w:val="pt-PT"/>
            </w:rPr>
            <w:t>SUMÁRIO</w:t>
          </w:r>
          <w:r w:rsidR="000A2100">
            <w:rPr>
              <w:rStyle w:val="TtuloChar"/>
            </w:rPr>
            <w:t xml:space="preserve"> DE QUADROS E FIGURAS</w:t>
          </w:r>
        </w:p>
        <w:p w:rsidR="00681500" w:rsidRPr="00681500" w:rsidRDefault="00681500" w:rsidP="00681500">
          <w:pPr>
            <w:rPr>
              <w:lang w:val="pt-AO" w:eastAsia="pt-AO"/>
            </w:rPr>
          </w:pPr>
        </w:p>
        <w:p w:rsidR="00681500" w:rsidRDefault="000A2100" w:rsidP="00DC47FF">
          <w:pPr>
            <w:pStyle w:val="Sumrio1"/>
          </w:pPr>
          <w:r>
            <w:t>Figura 1</w:t>
          </w:r>
          <w:r w:rsidR="004144C7">
            <w:t xml:space="preserve">: </w:t>
          </w:r>
          <w:r w:rsidR="007E288A">
            <w:t>Translação de um triângulo de três unidades...</w:t>
          </w:r>
          <w:r>
            <w:ptab w:relativeTo="margin" w:alignment="right" w:leader="dot"/>
          </w:r>
          <w:r w:rsidR="007E288A">
            <w:rPr>
              <w:bCs/>
              <w:lang w:val="pt-BR"/>
            </w:rPr>
            <w:t>3</w:t>
          </w:r>
        </w:p>
        <w:p w:rsidR="0082079E" w:rsidRDefault="0082079E" w:rsidP="0082079E">
          <w:pPr>
            <w:pStyle w:val="Sumrio1"/>
            <w:rPr>
              <w:bCs/>
              <w:lang w:val="pt-BR"/>
            </w:rPr>
          </w:pPr>
          <w:r>
            <w:t>Figura 2</w:t>
          </w:r>
          <w:r w:rsidR="004144C7">
            <w:t xml:space="preserve">: </w:t>
          </w:r>
          <w:r w:rsidR="000F0317">
            <w:t>Variáveis globais de configuração do jogo.</w:t>
          </w:r>
          <w:r>
            <w:ptab w:relativeTo="margin" w:alignment="right" w:leader="dot"/>
          </w:r>
          <w:r w:rsidR="000F0317">
            <w:rPr>
              <w:bCs/>
              <w:lang w:val="pt-BR"/>
            </w:rPr>
            <w:t>5</w:t>
          </w:r>
        </w:p>
        <w:p w:rsidR="00D35528" w:rsidRPr="00D35528" w:rsidRDefault="00D35528" w:rsidP="00D35528">
          <w:pPr>
            <w:pStyle w:val="Sumrio1"/>
          </w:pPr>
          <w:r>
            <w:t>Figura 3</w:t>
          </w:r>
          <w:r w:rsidR="004144C7">
            <w:t xml:space="preserve">: </w:t>
          </w:r>
          <w:r w:rsidR="000F0317">
            <w:t>Variáveis globais de posicionamento e estado dos objectos.</w:t>
          </w:r>
          <w:r>
            <w:ptab w:relativeTo="margin" w:alignment="right" w:leader="dot"/>
          </w:r>
          <w:r w:rsidR="000F0317">
            <w:rPr>
              <w:bCs/>
              <w:lang w:val="pt-BR"/>
            </w:rPr>
            <w:t>6</w:t>
          </w:r>
        </w:p>
        <w:p w:rsidR="0082079E" w:rsidRDefault="0082079E" w:rsidP="0082079E">
          <w:pPr>
            <w:pStyle w:val="Sumrio1"/>
            <w:rPr>
              <w:bCs/>
              <w:lang w:val="pt-BR"/>
            </w:rPr>
          </w:pPr>
          <w:r>
            <w:t>F</w:t>
          </w:r>
          <w:r w:rsidR="00D35528">
            <w:t>igura 4</w:t>
          </w:r>
          <w:r w:rsidR="004144C7">
            <w:t xml:space="preserve">: </w:t>
          </w:r>
          <w:r w:rsidR="000F0317">
            <w:t>Inicialização do jogo</w:t>
          </w:r>
          <w:r w:rsidRPr="0082079E">
            <w:t>.</w:t>
          </w:r>
          <w:r>
            <w:ptab w:relativeTo="margin" w:alignment="right" w:leader="dot"/>
          </w:r>
          <w:r w:rsidR="000F0317">
            <w:rPr>
              <w:bCs/>
              <w:lang w:val="pt-BR"/>
            </w:rPr>
            <w:t>6</w:t>
          </w:r>
        </w:p>
        <w:p w:rsidR="00467957" w:rsidRDefault="004144C7" w:rsidP="00467957">
          <w:pPr>
            <w:rPr>
              <w:bCs/>
              <w:lang w:val="pt-BR"/>
            </w:rPr>
          </w:pPr>
          <w:r>
            <w:t>Figura 5:</w:t>
          </w:r>
          <w:r w:rsidR="000F0317" w:rsidRPr="000F0317">
            <w:t xml:space="preserve"> </w:t>
          </w:r>
          <w:r w:rsidR="000F0317">
            <w:t>Transladando e desenhando o conjunto de objectos do jogo.</w:t>
          </w:r>
          <w:r w:rsidR="00D35528">
            <w:ptab w:relativeTo="margin" w:alignment="right" w:leader="dot"/>
          </w:r>
          <w:r w:rsidR="000F0317">
            <w:rPr>
              <w:bCs/>
              <w:lang w:val="pt-BR"/>
            </w:rPr>
            <w:t>7</w:t>
          </w:r>
        </w:p>
        <w:p w:rsidR="00467957" w:rsidRDefault="00467957" w:rsidP="00467957">
          <w:pPr>
            <w:rPr>
              <w:bCs/>
              <w:lang w:val="pt-BR"/>
            </w:rPr>
          </w:pPr>
          <w:r>
            <w:t>Figura 6</w:t>
          </w:r>
          <w:r w:rsidR="004144C7">
            <w:t>:</w:t>
          </w:r>
          <w:r w:rsidR="000F0317" w:rsidRPr="000F0317">
            <w:t xml:space="preserve"> </w:t>
          </w:r>
          <w:r w:rsidR="000F0317">
            <w:t>Transladando e desenhando o jogador</w:t>
          </w:r>
          <w:r w:rsidRPr="0082079E">
            <w:t>.</w:t>
          </w:r>
          <w:r>
            <w:ptab w:relativeTo="margin" w:alignment="right" w:leader="dot"/>
          </w:r>
          <w:r w:rsidR="000F0317">
            <w:rPr>
              <w:bCs/>
              <w:lang w:val="pt-BR"/>
            </w:rPr>
            <w:t>7</w:t>
          </w:r>
        </w:p>
        <w:p w:rsidR="00467957" w:rsidRDefault="00467957" w:rsidP="00467957">
          <w:pPr>
            <w:rPr>
              <w:bCs/>
              <w:lang w:val="pt-BR"/>
            </w:rPr>
          </w:pPr>
          <w:r>
            <w:t>Figura 7</w:t>
          </w:r>
          <w:r w:rsidR="004144C7">
            <w:t>:</w:t>
          </w:r>
          <w:r w:rsidR="000F0317" w:rsidRPr="000F0317">
            <w:t xml:space="preserve"> </w:t>
          </w:r>
          <w:r w:rsidR="000F0317">
            <w:t>Verificando as possíveis colis</w:t>
          </w:r>
          <w:r w:rsidR="0033261F">
            <w:t>ões do jogador com os objectos.</w:t>
          </w:r>
          <w:r>
            <w:ptab w:relativeTo="margin" w:alignment="right" w:leader="dot"/>
          </w:r>
          <w:r w:rsidR="000F0317">
            <w:rPr>
              <w:bCs/>
              <w:lang w:val="pt-BR"/>
            </w:rPr>
            <w:t>8</w:t>
          </w:r>
        </w:p>
        <w:p w:rsidR="000F0317" w:rsidRDefault="000F0317" w:rsidP="000F0317">
          <w:pPr>
            <w:rPr>
              <w:bCs/>
              <w:lang w:val="pt-BR"/>
            </w:rPr>
          </w:pPr>
          <w:r w:rsidRPr="000F0317">
            <w:t>Figura 8: Somando a pontuação e actualizando a velocidade</w:t>
          </w:r>
          <w:r>
            <w:t>.</w:t>
          </w:r>
          <w:r w:rsidR="00467957">
            <w:ptab w:relativeTo="margin" w:alignment="right" w:leader="dot"/>
          </w:r>
          <w:r>
            <w:rPr>
              <w:bCs/>
              <w:lang w:val="pt-BR"/>
            </w:rPr>
            <w:t>8</w:t>
          </w:r>
          <w:r w:rsidRPr="000F0317">
            <w:rPr>
              <w:bCs/>
              <w:lang w:val="pt-BR"/>
            </w:rPr>
            <w:t xml:space="preserve"> </w:t>
          </w:r>
        </w:p>
        <w:p w:rsidR="000F0317" w:rsidRDefault="000F0317" w:rsidP="000F0317">
          <w:pPr>
            <w:rPr>
              <w:bCs/>
              <w:lang w:val="pt-BR"/>
            </w:rPr>
          </w:pPr>
          <w:r>
            <w:t>Figura 9</w:t>
          </w:r>
          <w:r w:rsidR="004144C7">
            <w:t xml:space="preserve">: </w:t>
          </w:r>
          <w:r w:rsidR="006B2E64">
            <w:t>Tela inicial do jogo</w:t>
          </w:r>
          <w:r w:rsidRPr="0082079E">
            <w:t>.</w:t>
          </w:r>
          <w:r>
            <w:ptab w:relativeTo="margin" w:alignment="right" w:leader="dot"/>
          </w:r>
          <w:r w:rsidR="006B2E64">
            <w:t>1</w:t>
          </w:r>
          <w:r>
            <w:rPr>
              <w:bCs/>
              <w:lang w:val="pt-BR"/>
            </w:rPr>
            <w:t>0</w:t>
          </w:r>
        </w:p>
        <w:p w:rsidR="000F0317" w:rsidRDefault="000F0317" w:rsidP="000F0317">
          <w:pPr>
            <w:rPr>
              <w:bCs/>
              <w:lang w:val="pt-BR"/>
            </w:rPr>
          </w:pPr>
          <w:r>
            <w:t>Figura 10</w:t>
          </w:r>
          <w:r w:rsidR="004144C7">
            <w:t xml:space="preserve">: </w:t>
          </w:r>
          <w:r w:rsidR="006B2E64">
            <w:t>Jogo decorrendo</w:t>
          </w:r>
          <w:r w:rsidRPr="0082079E">
            <w:t>.</w:t>
          </w:r>
          <w:r>
            <w:ptab w:relativeTo="margin" w:alignment="right" w:leader="dot"/>
          </w:r>
          <w:r w:rsidR="006B2E64">
            <w:t>1</w:t>
          </w:r>
          <w:r>
            <w:rPr>
              <w:bCs/>
              <w:lang w:val="pt-BR"/>
            </w:rPr>
            <w:t>0</w:t>
          </w:r>
          <w:r w:rsidRPr="000F0317">
            <w:rPr>
              <w:bCs/>
              <w:lang w:val="pt-BR"/>
            </w:rPr>
            <w:t xml:space="preserve"> </w:t>
          </w:r>
        </w:p>
        <w:p w:rsidR="000F0317" w:rsidRDefault="000F0317" w:rsidP="000F0317">
          <w:pPr>
            <w:rPr>
              <w:bCs/>
              <w:lang w:val="pt-BR"/>
            </w:rPr>
          </w:pPr>
          <w:r>
            <w:t>Figura 11</w:t>
          </w:r>
          <w:r w:rsidR="004144C7">
            <w:t xml:space="preserve">: </w:t>
          </w:r>
          <w:r w:rsidR="006B2E64">
            <w:t>Colisão com um obstáculo</w:t>
          </w:r>
          <w:r w:rsidRPr="0082079E">
            <w:t>.</w:t>
          </w:r>
          <w:bookmarkStart w:id="1" w:name="_GoBack"/>
          <w:bookmarkEnd w:id="1"/>
          <w:r>
            <w:ptab w:relativeTo="margin" w:alignment="right" w:leader="dot"/>
          </w:r>
          <w:r w:rsidR="006B2E64">
            <w:rPr>
              <w:bCs/>
              <w:lang w:val="pt-BR"/>
            </w:rPr>
            <w:t>1</w:t>
          </w:r>
          <w:r w:rsidR="00B87916">
            <w:rPr>
              <w:bCs/>
              <w:lang w:val="pt-BR"/>
            </w:rPr>
            <w:t>1</w:t>
          </w:r>
        </w:p>
        <w:p w:rsidR="000F0317" w:rsidRDefault="000F0317" w:rsidP="000F0317">
          <w:pPr>
            <w:rPr>
              <w:bCs/>
              <w:lang w:val="pt-BR"/>
            </w:rPr>
          </w:pPr>
          <w:r>
            <w:t>Figura 12</w:t>
          </w:r>
          <w:r w:rsidR="004144C7">
            <w:t xml:space="preserve">: </w:t>
          </w:r>
          <w:r w:rsidR="006B2E64">
            <w:t>Vitória</w:t>
          </w:r>
          <w:r w:rsidRPr="0082079E">
            <w:t>.</w:t>
          </w:r>
          <w:r>
            <w:ptab w:relativeTo="margin" w:alignment="right" w:leader="dot"/>
          </w:r>
          <w:r w:rsidR="006B2E64">
            <w:rPr>
              <w:bCs/>
              <w:lang w:val="pt-BR"/>
            </w:rPr>
            <w:t>11</w:t>
          </w:r>
        </w:p>
        <w:p w:rsidR="000A2100" w:rsidRPr="00467957" w:rsidRDefault="009744D4" w:rsidP="00467957">
          <w:pPr>
            <w:rPr>
              <w:bCs/>
              <w:lang w:val="pt-BR"/>
            </w:rPr>
          </w:pPr>
        </w:p>
      </w:sdtContent>
    </w:sdt>
    <w:p w:rsidR="000A2100" w:rsidRDefault="000A2100" w:rsidP="000E463E"/>
    <w:p w:rsidR="000A2100" w:rsidRDefault="000A2100" w:rsidP="000E463E"/>
    <w:p w:rsidR="000A2100" w:rsidRPr="000E463E" w:rsidRDefault="000A2100" w:rsidP="000A2100">
      <w:pPr>
        <w:ind w:firstLine="0"/>
        <w:sectPr w:rsidR="000A2100" w:rsidRPr="000E463E" w:rsidSect="00F5084C">
          <w:headerReference w:type="default" r:id="rId8"/>
          <w:footerReference w:type="default" r:id="rId9"/>
          <w:headerReference w:type="first" r:id="rId10"/>
          <w:pgSz w:w="11906" w:h="16838" w:code="9"/>
          <w:pgMar w:top="1701" w:right="1701" w:bottom="1701" w:left="1701" w:header="720" w:footer="720" w:gutter="0"/>
          <w:pgNumType w:start="0"/>
          <w:cols w:space="720"/>
          <w:docGrid w:linePitch="360"/>
        </w:sectPr>
      </w:pPr>
    </w:p>
    <w:p w:rsidR="002D5557" w:rsidRDefault="000C67B8" w:rsidP="004B1C76">
      <w:pPr>
        <w:pStyle w:val="Ttulo1"/>
        <w:numPr>
          <w:ilvl w:val="0"/>
          <w:numId w:val="3"/>
        </w:numPr>
      </w:pPr>
      <w:bookmarkStart w:id="2" w:name="_Toc56034054"/>
      <w:r>
        <w:lastRenderedPageBreak/>
        <w:t>CONCEITOS GERAI</w:t>
      </w:r>
      <w:r w:rsidR="00BB7801">
        <w:t>S</w:t>
      </w:r>
      <w:bookmarkEnd w:id="2"/>
    </w:p>
    <w:p w:rsidR="002D5557" w:rsidRDefault="00B7063C" w:rsidP="004B1C76">
      <w:pPr>
        <w:pStyle w:val="Ttulo2"/>
        <w:numPr>
          <w:ilvl w:val="1"/>
          <w:numId w:val="3"/>
        </w:numPr>
      </w:pPr>
      <w:bookmarkStart w:id="3" w:name="_Toc56034055"/>
      <w:r>
        <w:t>P</w:t>
      </w:r>
      <w:r w:rsidR="00DC47FF">
        <w:t>ROCESSING</w:t>
      </w:r>
      <w:bookmarkEnd w:id="3"/>
    </w:p>
    <w:p w:rsidR="001D69A0" w:rsidRDefault="00B7063C" w:rsidP="002D5557">
      <w:r w:rsidRPr="00B7063C">
        <w:t xml:space="preserve">Processing é uma linguagem de programação de código aberto e ambiente de desenvolvimento integrado (IDE), construído para as artes eletrônicas e comunidades de projetos visuais com o objetivo de ensinar noções básicas de programação de computador em um contexto visual e para servir como base para cadernos eletrônicos. O projeto foi iniciado em 2001 por Casey Reas e Ben Fry, ambos ex-membros do Grupo de Computação do MIT Media Lab. </w:t>
      </w:r>
    </w:p>
    <w:p w:rsidR="00B7063C" w:rsidRDefault="00B7063C" w:rsidP="002D5557">
      <w:r w:rsidRPr="00B7063C">
        <w:t>Um dos objetivos do Processing é atuar como uma ferramenta para não-programadores iniciados com a programação, através da satisfação im</w:t>
      </w:r>
      <w:r>
        <w:t>ediata com um retorno visual.</w:t>
      </w:r>
      <w:r w:rsidRPr="00B7063C">
        <w:t xml:space="preserve"> A linguagem tem por base as capacidades gráficas da linguagem de programação Java, simplificando características e criar alguns novos.</w:t>
      </w:r>
    </w:p>
    <w:p w:rsidR="00B7063C" w:rsidRDefault="00DC47FF" w:rsidP="004B1C76">
      <w:pPr>
        <w:pStyle w:val="Ttulo3"/>
        <w:numPr>
          <w:ilvl w:val="2"/>
          <w:numId w:val="3"/>
        </w:numPr>
      </w:pPr>
      <w:bookmarkStart w:id="4" w:name="_Toc56034056"/>
      <w:r>
        <w:t>CARACTERISTICAS</w:t>
      </w:r>
      <w:bookmarkEnd w:id="4"/>
    </w:p>
    <w:p w:rsidR="00B7063C" w:rsidRDefault="00B7063C" w:rsidP="001902F8">
      <w:r>
        <w:t>Processing é considerado um sketchbook, uma alternativa de organização de pr</w:t>
      </w:r>
      <w:r w:rsidR="001902F8">
        <w:t>ojetos sem ser o um IDE padrão.</w:t>
      </w:r>
    </w:p>
    <w:p w:rsidR="00B7063C" w:rsidRDefault="00B7063C" w:rsidP="001902F8">
      <w:r>
        <w:t>Cada esboço (sketch) de Processing é realmente uma subclasse do Java PApplet classe que implementa a maioria das funcional</w:t>
      </w:r>
      <w:r w:rsidR="001902F8">
        <w:t>idades da Linguagem Processing.</w:t>
      </w:r>
    </w:p>
    <w:p w:rsidR="00B7063C" w:rsidRDefault="00B7063C" w:rsidP="00B7063C">
      <w:r>
        <w:t>Ao programar em Processing, todas classes adicionais definidas serão tratados como classes internas quando o código é traduzido para Java puro antes de compilar. Isso significa que o uso de variáveis e métodos estáticos em classes é proibido a menos que você diga que deseja o processamento para o código no modo de Java puro.</w:t>
      </w:r>
    </w:p>
    <w:p w:rsidR="00B17F46" w:rsidRDefault="00A36C73" w:rsidP="004B1C76">
      <w:pPr>
        <w:pStyle w:val="Ttulo3"/>
        <w:numPr>
          <w:ilvl w:val="2"/>
          <w:numId w:val="3"/>
        </w:numPr>
      </w:pPr>
      <w:bookmarkStart w:id="5" w:name="_Toc56034057"/>
      <w:r>
        <w:t>PORQUÊ O PROCESSING</w:t>
      </w:r>
      <w:r w:rsidR="00B17F46">
        <w:t>?</w:t>
      </w:r>
      <w:bookmarkEnd w:id="5"/>
    </w:p>
    <w:p w:rsidR="00B17F46" w:rsidRDefault="00B17F46" w:rsidP="004B1C76">
      <w:pPr>
        <w:pStyle w:val="PargrafodaLista"/>
        <w:numPr>
          <w:ilvl w:val="0"/>
          <w:numId w:val="5"/>
        </w:numPr>
      </w:pPr>
      <w:r>
        <w:t>Open Source</w:t>
      </w:r>
    </w:p>
    <w:p w:rsidR="00B17F46" w:rsidRDefault="00B17F46" w:rsidP="004B1C76">
      <w:pPr>
        <w:pStyle w:val="PargrafodaLista"/>
        <w:numPr>
          <w:ilvl w:val="0"/>
          <w:numId w:val="5"/>
        </w:numPr>
      </w:pPr>
      <w:r>
        <w:t>Versão Beta (ainda) o que o torna ideal</w:t>
      </w:r>
    </w:p>
    <w:p w:rsidR="00B17F46" w:rsidRDefault="00B17F46" w:rsidP="004B1C76">
      <w:pPr>
        <w:pStyle w:val="PargrafodaLista"/>
        <w:numPr>
          <w:ilvl w:val="0"/>
          <w:numId w:val="5"/>
        </w:numPr>
      </w:pPr>
      <w:r>
        <w:t>Multi-plataforma: MacOS, Win, Unix.</w:t>
      </w:r>
    </w:p>
    <w:p w:rsidR="00B17F46" w:rsidRDefault="00B17F46" w:rsidP="004B1C76">
      <w:pPr>
        <w:pStyle w:val="PargrafodaLista"/>
        <w:numPr>
          <w:ilvl w:val="0"/>
          <w:numId w:val="5"/>
        </w:numPr>
      </w:pPr>
      <w:r>
        <w:t>Poder do JAVA</w:t>
      </w:r>
    </w:p>
    <w:p w:rsidR="00B17F46" w:rsidRDefault="00B17F46" w:rsidP="004B1C76">
      <w:pPr>
        <w:pStyle w:val="PargrafodaLista"/>
        <w:numPr>
          <w:ilvl w:val="1"/>
          <w:numId w:val="5"/>
        </w:numPr>
      </w:pPr>
      <w:r>
        <w:t>Simplicidade</w:t>
      </w:r>
    </w:p>
    <w:p w:rsidR="00B17F46" w:rsidRDefault="00B17F46" w:rsidP="004B1C76">
      <w:pPr>
        <w:pStyle w:val="PargrafodaLista"/>
        <w:numPr>
          <w:ilvl w:val="1"/>
          <w:numId w:val="5"/>
        </w:numPr>
      </w:pPr>
      <w:r>
        <w:lastRenderedPageBreak/>
        <w:t>Adequa-se ao processo de ensino*</w:t>
      </w:r>
    </w:p>
    <w:p w:rsidR="00B17F46" w:rsidRDefault="00B17F46" w:rsidP="004B1C76">
      <w:pPr>
        <w:pStyle w:val="PargrafodaLista"/>
        <w:numPr>
          <w:ilvl w:val="1"/>
          <w:numId w:val="5"/>
        </w:numPr>
      </w:pPr>
      <w:r>
        <w:t>Faz uma boa transição entre linguagens de baixo nível e scripting de muito alto nível;</w:t>
      </w:r>
    </w:p>
    <w:p w:rsidR="00B17F46" w:rsidRDefault="00B17F46" w:rsidP="004B1C76">
      <w:pPr>
        <w:pStyle w:val="PargrafodaLista"/>
        <w:numPr>
          <w:ilvl w:val="1"/>
          <w:numId w:val="5"/>
        </w:numPr>
      </w:pPr>
      <w:r>
        <w:t>Documentação extensa.</w:t>
      </w:r>
    </w:p>
    <w:p w:rsidR="00B17F46" w:rsidRDefault="00B17F46" w:rsidP="004B1C76">
      <w:pPr>
        <w:pStyle w:val="PargrafodaLista"/>
        <w:numPr>
          <w:ilvl w:val="1"/>
          <w:numId w:val="5"/>
        </w:numPr>
      </w:pPr>
      <w:r>
        <w:t>Há diversos websites dedicados à programação, especialmente em JAVA e muitos dedicados ao Processing – ver a secção de links;</w:t>
      </w:r>
    </w:p>
    <w:p w:rsidR="00B17F46" w:rsidRDefault="00B17F46" w:rsidP="004B1C76">
      <w:pPr>
        <w:pStyle w:val="PargrafodaLista"/>
        <w:numPr>
          <w:ilvl w:val="1"/>
          <w:numId w:val="5"/>
        </w:numPr>
      </w:pPr>
      <w:r>
        <w:t>Extensível</w:t>
      </w:r>
    </w:p>
    <w:p w:rsidR="00B17F46" w:rsidRDefault="00B17F46" w:rsidP="004B1C76">
      <w:pPr>
        <w:pStyle w:val="PargrafodaLista"/>
        <w:numPr>
          <w:ilvl w:val="0"/>
          <w:numId w:val="5"/>
        </w:numPr>
      </w:pPr>
      <w:r>
        <w:t>Exporta Executáveis e Applets para a Web</w:t>
      </w:r>
    </w:p>
    <w:p w:rsidR="001D69A0" w:rsidRDefault="00B17F46" w:rsidP="004B1C76">
      <w:pPr>
        <w:pStyle w:val="PargrafodaLista"/>
        <w:numPr>
          <w:ilvl w:val="0"/>
          <w:numId w:val="5"/>
        </w:numPr>
      </w:pPr>
      <w:r>
        <w:t>Comunidade</w:t>
      </w:r>
    </w:p>
    <w:p w:rsidR="001D69A0" w:rsidRDefault="001B188A" w:rsidP="004B1C76">
      <w:pPr>
        <w:pStyle w:val="Ttulo2"/>
        <w:numPr>
          <w:ilvl w:val="1"/>
          <w:numId w:val="3"/>
        </w:numPr>
      </w:pPr>
      <w:bookmarkStart w:id="6" w:name="_Toc56034058"/>
      <w:r>
        <w:t>T</w:t>
      </w:r>
      <w:r w:rsidR="006F7340">
        <w:t>RANSFORMAÇÕES LINEARES</w:t>
      </w:r>
      <w:bookmarkEnd w:id="6"/>
    </w:p>
    <w:p w:rsidR="00564003" w:rsidRDefault="00564003" w:rsidP="00564003">
      <w:r>
        <w:t>Transformações geométricas são operações que podem ser utilizadas visando a alteração de algumas características como posição, orientação, forma ou tamanho do objeto a ser desenhado.</w:t>
      </w:r>
    </w:p>
    <w:p w:rsidR="00EF4C9A" w:rsidRDefault="00EF4C9A" w:rsidP="004B1C76">
      <w:pPr>
        <w:pStyle w:val="Ttulo3"/>
        <w:numPr>
          <w:ilvl w:val="2"/>
          <w:numId w:val="3"/>
        </w:numPr>
      </w:pPr>
      <w:bookmarkStart w:id="7" w:name="_Toc56034059"/>
      <w:r>
        <w:t>MATRIZES EM COMPUTAÇÃO GRÁFICA</w:t>
      </w:r>
      <w:bookmarkEnd w:id="7"/>
      <w:r w:rsidRPr="00EF4C9A">
        <w:t xml:space="preserve"> </w:t>
      </w:r>
    </w:p>
    <w:p w:rsidR="00EF4C9A" w:rsidRDefault="00EF4C9A" w:rsidP="00EF4C9A">
      <w:r>
        <w:t>Todas as transformações geométricas podem ser representadas na forma de equações. O problema é que manipulações de objetos gráficos normalmente envolvem muitas operações de aritmética simples. As matrizes são muito usadas nessas manipulações porque são mais fáceis de usar e entender do que as equações algébricas, o que explica por que programadores e engenheiros as usam extensivamente.</w:t>
      </w:r>
    </w:p>
    <w:p w:rsidR="00EF4C9A" w:rsidRDefault="00EF4C9A" w:rsidP="00EF4C9A">
      <w:r>
        <w:t>As matrizes são parecidas com o modelo organizacional da memória dos computadores. Suas representações se relacionam diretamente com estas estruturas de armazenamento, facilitando o trabalho dos programadores e permitindo maior velocidade para aplicações críticas como jogos e aplicações em realidade virtual. É devido a esse fato que os computadores com “facilidades vetoriais” têm sido muito usados junto a aplicações de computação gráfica.</w:t>
      </w:r>
    </w:p>
    <w:p w:rsidR="00EF4C9A" w:rsidRDefault="00EF4C9A" w:rsidP="00EF4C9A">
      <w:r>
        <w:t>Devido ao padrão de coordenadas usualmente adotado para representação de pontos no plano (x,y) e no espaço tridimensional (x,y,z), pode ser conveniente manipular esses pontos em matrizes quadradas de 2×2 ou 3×3 elementos. Através de matrizes e de sua multiplicação, podemos representar todas as transformações lineares 2D e 3D. Várias transformações podem ser combinadas resultando em uma única matriz denominada matriz de transformação.</w:t>
      </w:r>
    </w:p>
    <w:p w:rsidR="00EF4C9A" w:rsidRDefault="00EF4C9A" w:rsidP="00EF4C9A">
      <w:pPr>
        <w:ind w:firstLine="0"/>
      </w:pPr>
    </w:p>
    <w:p w:rsidR="00564003" w:rsidRDefault="00564003" w:rsidP="004B1C76">
      <w:pPr>
        <w:pStyle w:val="Ttulo3"/>
        <w:numPr>
          <w:ilvl w:val="2"/>
          <w:numId w:val="3"/>
        </w:numPr>
      </w:pPr>
      <w:bookmarkStart w:id="8" w:name="_Toc56034060"/>
      <w:r w:rsidRPr="00564003">
        <w:lastRenderedPageBreak/>
        <w:t>TR</w:t>
      </w:r>
      <w:r>
        <w:t>ANSFORMAÇÕES EM PONTOS E OBJETOS</w:t>
      </w:r>
      <w:bookmarkEnd w:id="8"/>
    </w:p>
    <w:p w:rsidR="006F7340" w:rsidRDefault="00EF4C9A" w:rsidP="00EF4C9A">
      <w:r>
        <w:t>A habilidade de representar um objeto em várias posições no espaço é fundamental para compreender sua forma. A possibilidade de submetê-lo a diversas transformações é importante em diversas aplicações da computação gráfica [Rogers, 1990]. As operações lineares de rotação e translação de objetos são chamadas operações de corpos rígidos.</w:t>
      </w:r>
    </w:p>
    <w:p w:rsidR="00EF4C9A" w:rsidRPr="00EF4C9A" w:rsidRDefault="006F7340" w:rsidP="00EF4C9A">
      <w:r>
        <w:t>Existem diversos tipos de transformações, mas, verémos apenas a transformação de translação, por ser a actividade principal do projecto.</w:t>
      </w:r>
    </w:p>
    <w:p w:rsidR="006F7340" w:rsidRDefault="00564003" w:rsidP="004B1C76">
      <w:pPr>
        <w:pStyle w:val="Ttulo3"/>
        <w:numPr>
          <w:ilvl w:val="3"/>
          <w:numId w:val="3"/>
        </w:numPr>
      </w:pPr>
      <w:bookmarkStart w:id="9" w:name="_Toc56034061"/>
      <w:r w:rsidRPr="00564003">
        <w:t>T</w:t>
      </w:r>
      <w:r w:rsidR="006F7340">
        <w:t>RANSFORMAÇÃO DE TRANSLAÇÃO</w:t>
      </w:r>
      <w:bookmarkEnd w:id="9"/>
    </w:p>
    <w:p w:rsidR="006F7340" w:rsidRDefault="006F7340" w:rsidP="006F7340">
      <w:pPr>
        <w:ind w:left="720" w:firstLine="0"/>
      </w:pPr>
      <w:r>
        <w:t xml:space="preserve">Transladar significa movimentar o objeto. Transladamos um objeto transladando todos os seus pontos, como mostrado na </w:t>
      </w:r>
      <w:r w:rsidRPr="006F7340">
        <w:rPr>
          <w:b/>
        </w:rPr>
        <w:t>Figura 1</w:t>
      </w:r>
      <w:r>
        <w:t>. É possível efetuar a translação de pontos no plano (x,y) adicionando quantidades às suas coordenadas. Assim, cada ponto em (x,y) pode ser movido por T</w:t>
      </w:r>
      <w:r w:rsidRPr="006F7340">
        <w:rPr>
          <w:vertAlign w:val="subscript"/>
        </w:rPr>
        <w:t>x</w:t>
      </w:r>
      <w:r>
        <w:t xml:space="preserve"> unidades em relação ao eixo x, e por T</w:t>
      </w:r>
      <w:r w:rsidRPr="006F7340">
        <w:rPr>
          <w:vertAlign w:val="subscript"/>
        </w:rPr>
        <w:t>y</w:t>
      </w:r>
      <w:r>
        <w:t xml:space="preserve"> unidades em relação ao eixo y. Logo, a nova posição do ponto (x,y) passa a ser(x’,y’),  que pode ser escrito como:</w:t>
      </w:r>
    </w:p>
    <w:p w:rsidR="006F7340" w:rsidRPr="004144C7" w:rsidRDefault="006F7340" w:rsidP="006F7340">
      <w:pPr>
        <w:jc w:val="center"/>
      </w:pPr>
      <w:r w:rsidRPr="004144C7">
        <w:t>x’ = x + T</w:t>
      </w:r>
      <w:r w:rsidRPr="004144C7">
        <w:rPr>
          <w:vertAlign w:val="subscript"/>
        </w:rPr>
        <w:t>x</w:t>
      </w:r>
    </w:p>
    <w:p w:rsidR="006F7340" w:rsidRPr="004144C7" w:rsidRDefault="006F7340" w:rsidP="006F7340">
      <w:pPr>
        <w:jc w:val="center"/>
      </w:pPr>
      <w:r w:rsidRPr="004144C7">
        <w:t>y’ = y + T</w:t>
      </w:r>
      <w:r w:rsidRPr="004144C7">
        <w:rPr>
          <w:vertAlign w:val="subscript"/>
        </w:rPr>
        <w:t>y</w:t>
      </w:r>
    </w:p>
    <w:p w:rsidR="00C3727B" w:rsidRDefault="006F7340" w:rsidP="006F7340">
      <w:r>
        <w:t>Repare que, se o ponto for representado na forma de um vetor, P=(x,y), a translação de um ponto pode ser obtida pela adição de um vetor de deslocamento à posição atual do ponto: P’ = P + T = [x’ y’] = [x y] + [T</w:t>
      </w:r>
      <w:r w:rsidRPr="006F7340">
        <w:rPr>
          <w:vertAlign w:val="subscript"/>
        </w:rPr>
        <w:t>x</w:t>
      </w:r>
      <w:r>
        <w:t xml:space="preserve"> T</w:t>
      </w:r>
      <w:r w:rsidRPr="006F7340">
        <w:rPr>
          <w:vertAlign w:val="subscript"/>
        </w:rPr>
        <w:t>y</w:t>
      </w:r>
      <w:r>
        <w:t xml:space="preserve"> ].</w:t>
      </w:r>
    </w:p>
    <w:p w:rsidR="006F7340" w:rsidRPr="00C3727B" w:rsidRDefault="006F7340" w:rsidP="00C3727B">
      <w:pPr>
        <w:ind w:firstLine="0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4084320" cy="2051050"/>
            <wp:effectExtent l="190500" t="190500" r="182880" b="1968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1" t="51274" r="60578" b="22383"/>
                    <a:stretch/>
                  </pic:blipFill>
                  <pic:spPr bwMode="auto">
                    <a:xfrm>
                      <a:off x="0" y="0"/>
                      <a:ext cx="4084320" cy="2051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340" w:rsidRDefault="006F7340" w:rsidP="006F7340">
      <w:pPr>
        <w:pStyle w:val="Legenda"/>
      </w:pPr>
      <w:r>
        <w:t xml:space="preserve">Figura </w:t>
      </w:r>
      <w:fldSimple w:instr=" SEQ Figure \* ARABIC ">
        <w:r w:rsidR="00254696">
          <w:rPr>
            <w:noProof/>
          </w:rPr>
          <w:t>1</w:t>
        </w:r>
      </w:fldSimple>
      <w:r>
        <w:t>: Translação de um triângulo de três unidades na horizontal e –4 na vertical.</w:t>
      </w:r>
    </w:p>
    <w:p w:rsidR="006F7340" w:rsidRDefault="006F7340" w:rsidP="004B1C76">
      <w:pPr>
        <w:pStyle w:val="Ttulo2"/>
        <w:numPr>
          <w:ilvl w:val="1"/>
          <w:numId w:val="3"/>
        </w:numPr>
      </w:pPr>
      <w:bookmarkStart w:id="10" w:name="_Toc56034062"/>
      <w:r>
        <w:lastRenderedPageBreak/>
        <w:t>TRANSLAÇÃO NO PROCESSING</w:t>
      </w:r>
      <w:bookmarkEnd w:id="10"/>
    </w:p>
    <w:p w:rsidR="00627AD4" w:rsidRDefault="00627AD4" w:rsidP="00627AD4">
      <w:r>
        <w:t xml:space="preserve">O comando para a translação é </w:t>
      </w:r>
      <w:r w:rsidR="007E288A">
        <w:t>t</w:t>
      </w:r>
      <w:r>
        <w:t>ranslate(TYP</w:t>
      </w:r>
      <w:r w:rsidR="007E288A">
        <w:t>E x, TYPE y</w:t>
      </w:r>
      <w:r>
        <w:t xml:space="preserve">) e tem como parâmetros as distâncias em cada um dos eixos coordenados. Por exemplo, para mover o ponto de visão ao longo do eixo </w:t>
      </w:r>
      <w:r w:rsidR="007E288A">
        <w:t>x</w:t>
      </w:r>
      <w:r>
        <w:t xml:space="preserve"> de 5 unidades, usa-se:</w:t>
      </w:r>
    </w:p>
    <w:p w:rsidR="00627AD4" w:rsidRPr="00467957" w:rsidRDefault="00627AD4" w:rsidP="004B1C76">
      <w:pPr>
        <w:pStyle w:val="PargrafodaLista"/>
        <w:numPr>
          <w:ilvl w:val="0"/>
          <w:numId w:val="7"/>
        </w:numPr>
        <w:jc w:val="left"/>
        <w:rPr>
          <w:rFonts w:ascii="Courier New" w:hAnsi="Courier New" w:cs="Courier New"/>
        </w:rPr>
      </w:pPr>
      <w:r w:rsidRPr="00467957">
        <w:rPr>
          <w:rFonts w:ascii="Courier New" w:hAnsi="Courier New" w:cs="Courier New"/>
        </w:rPr>
        <w:t>translate(</w:t>
      </w:r>
      <w:r w:rsidR="007E288A" w:rsidRPr="00467957">
        <w:rPr>
          <w:rFonts w:ascii="Courier New" w:hAnsi="Courier New" w:cs="Courier New"/>
        </w:rPr>
        <w:t>5.0</w:t>
      </w:r>
      <w:r w:rsidRPr="00467957">
        <w:rPr>
          <w:rFonts w:ascii="Courier New" w:hAnsi="Courier New" w:cs="Courier New"/>
        </w:rPr>
        <w:t>,</w:t>
      </w:r>
      <w:r w:rsidR="007E288A" w:rsidRPr="00467957">
        <w:rPr>
          <w:rFonts w:ascii="Courier New" w:hAnsi="Courier New" w:cs="Courier New"/>
        </w:rPr>
        <w:t xml:space="preserve"> 0.0</w:t>
      </w:r>
      <w:r w:rsidRPr="00467957">
        <w:rPr>
          <w:rFonts w:ascii="Courier New" w:hAnsi="Courier New" w:cs="Courier New"/>
        </w:rPr>
        <w:t>);</w:t>
      </w:r>
    </w:p>
    <w:p w:rsidR="00627AD4" w:rsidRDefault="007E288A" w:rsidP="007E288A">
      <w:r>
        <w:t>A sequ</w:t>
      </w:r>
      <w:r w:rsidR="00DD2456">
        <w:t>ência de comandos para mover</w:t>
      </w:r>
      <w:r w:rsidR="00627AD4">
        <w:t xml:space="preserve"> um</w:t>
      </w:r>
      <w:r w:rsidR="00DD2456">
        <w:t xml:space="preserve">a janela ou </w:t>
      </w:r>
      <w:r w:rsidR="00627AD4">
        <w:t>objeto, é dada pelas linhas:</w:t>
      </w:r>
    </w:p>
    <w:p w:rsidR="00DD2456" w:rsidRDefault="00DD2456" w:rsidP="004B1C76">
      <w:pPr>
        <w:pStyle w:val="PargrafodaLista"/>
        <w:numPr>
          <w:ilvl w:val="0"/>
          <w:numId w:val="6"/>
        </w:numPr>
        <w:jc w:val="left"/>
        <w:rPr>
          <w:rFonts w:ascii="Courier New" w:hAnsi="Courier New" w:cs="Courier New"/>
          <w:sz w:val="22"/>
        </w:rPr>
      </w:pPr>
      <w:r w:rsidRPr="00DD2456">
        <w:rPr>
          <w:rFonts w:ascii="Arial Narrow" w:hAnsi="Arial Narrow" w:cs="Calibri"/>
          <w:color w:val="A6A6A6" w:themeColor="background1" w:themeShade="A6"/>
          <w:sz w:val="22"/>
        </w:rPr>
        <w:t>// D</w:t>
      </w:r>
      <w:r>
        <w:rPr>
          <w:rFonts w:ascii="Arial Narrow" w:hAnsi="Arial Narrow" w:cs="Calibri"/>
          <w:color w:val="A6A6A6" w:themeColor="background1" w:themeShade="A6"/>
          <w:sz w:val="22"/>
        </w:rPr>
        <w:t xml:space="preserve">efinindo o vector </w:t>
      </w:r>
      <w:r w:rsidRPr="00DD2456">
        <w:rPr>
          <w:rFonts w:ascii="Arial Narrow" w:hAnsi="Arial Narrow" w:cs="Calibri"/>
          <w:color w:val="A6A6A6" w:themeColor="background1" w:themeShade="A6"/>
          <w:sz w:val="22"/>
        </w:rPr>
        <w:t>object</w:t>
      </w:r>
      <w:r>
        <w:rPr>
          <w:rFonts w:ascii="Arial Narrow" w:hAnsi="Arial Narrow" w:cs="Calibri"/>
          <w:color w:val="A6A6A6" w:themeColor="background1" w:themeShade="A6"/>
          <w:sz w:val="22"/>
        </w:rPr>
        <w:t xml:space="preserve"> com duas posições</w:t>
      </w:r>
      <w:r w:rsidRPr="00DD2456">
        <w:rPr>
          <w:rFonts w:ascii="Arial Narrow" w:hAnsi="Arial Narrow" w:cs="Calibri"/>
          <w:color w:val="A6A6A6" w:themeColor="background1" w:themeShade="A6"/>
          <w:sz w:val="22"/>
        </w:rPr>
        <w:t xml:space="preserve"> no escopo global</w:t>
      </w:r>
      <w:r>
        <w:rPr>
          <w:rFonts w:ascii="Arial Narrow" w:hAnsi="Arial Narrow" w:cs="Calibri"/>
          <w:color w:val="A6A6A6" w:themeColor="background1" w:themeShade="A6"/>
          <w:sz w:val="22"/>
        </w:rPr>
        <w:t>, a primeira posição representando o eixo x, e a segunda posição o y</w:t>
      </w:r>
    </w:p>
    <w:p w:rsidR="00467957" w:rsidRPr="00DD2456" w:rsidRDefault="00467957" w:rsidP="004B1C76">
      <w:pPr>
        <w:pStyle w:val="PargrafodaLista"/>
        <w:numPr>
          <w:ilvl w:val="0"/>
          <w:numId w:val="6"/>
        </w:numPr>
        <w:jc w:val="left"/>
        <w:rPr>
          <w:rFonts w:ascii="Courier New" w:hAnsi="Courier New" w:cs="Courier New"/>
          <w:sz w:val="22"/>
        </w:rPr>
      </w:pPr>
      <w:r w:rsidRPr="00DD2456">
        <w:rPr>
          <w:rFonts w:ascii="Courier New" w:hAnsi="Courier New" w:cs="Courier New"/>
          <w:sz w:val="22"/>
        </w:rPr>
        <w:t>float object</w:t>
      </w:r>
      <w:r w:rsidR="00DD2456">
        <w:rPr>
          <w:rFonts w:ascii="Courier New" w:hAnsi="Courier New" w:cs="Courier New"/>
          <w:sz w:val="22"/>
        </w:rPr>
        <w:t>[]</w:t>
      </w:r>
      <w:r w:rsidRPr="00DD2456">
        <w:rPr>
          <w:rFonts w:ascii="Courier New" w:hAnsi="Courier New" w:cs="Courier New"/>
          <w:sz w:val="22"/>
        </w:rPr>
        <w:t xml:space="preserve"> = </w:t>
      </w:r>
      <w:r w:rsidR="00DD2456">
        <w:rPr>
          <w:rFonts w:ascii="Courier New" w:hAnsi="Courier New" w:cs="Courier New"/>
          <w:sz w:val="22"/>
        </w:rPr>
        <w:t>{0, 0}</w:t>
      </w:r>
      <w:r w:rsidRPr="00DD2456">
        <w:rPr>
          <w:rFonts w:ascii="Courier New" w:hAnsi="Courier New" w:cs="Courier New"/>
          <w:sz w:val="22"/>
        </w:rPr>
        <w:t>;</w:t>
      </w:r>
      <w:r w:rsidRPr="00DD2456">
        <w:rPr>
          <w:rFonts w:ascii="Arial Narrow" w:hAnsi="Arial Narrow" w:cs="Calibri"/>
          <w:color w:val="A6A6A6" w:themeColor="background1" w:themeShade="A6"/>
          <w:sz w:val="22"/>
        </w:rPr>
        <w:t xml:space="preserve"> </w:t>
      </w:r>
    </w:p>
    <w:p w:rsidR="00467957" w:rsidRPr="00DD2456" w:rsidRDefault="00467957" w:rsidP="004B1C76">
      <w:pPr>
        <w:pStyle w:val="PargrafodaLista"/>
        <w:numPr>
          <w:ilvl w:val="0"/>
          <w:numId w:val="6"/>
        </w:numPr>
        <w:jc w:val="left"/>
        <w:rPr>
          <w:rFonts w:ascii="Courier New" w:hAnsi="Courier New" w:cs="Courier New"/>
          <w:sz w:val="22"/>
        </w:rPr>
      </w:pPr>
      <w:r w:rsidRPr="00DD2456">
        <w:rPr>
          <w:rFonts w:ascii="Arial Narrow" w:hAnsi="Arial Narrow" w:cs="Calibri"/>
          <w:color w:val="A6A6A6" w:themeColor="background1" w:themeShade="A6"/>
          <w:sz w:val="22"/>
        </w:rPr>
        <w:t>// Os comandos abaixo podem ser executados na função draw</w:t>
      </w:r>
      <w:r w:rsidR="00DD2456" w:rsidRPr="00DD2456">
        <w:rPr>
          <w:rFonts w:ascii="Arial Narrow" w:hAnsi="Arial Narrow" w:cs="Calibri"/>
          <w:color w:val="A6A6A6" w:themeColor="background1" w:themeShade="A6"/>
          <w:sz w:val="22"/>
        </w:rPr>
        <w:t>, por causa do loop</w:t>
      </w:r>
    </w:p>
    <w:p w:rsidR="00DD2456" w:rsidRDefault="00DD2456" w:rsidP="004B1C76">
      <w:pPr>
        <w:pStyle w:val="PargrafodaLista"/>
        <w:numPr>
          <w:ilvl w:val="0"/>
          <w:numId w:val="6"/>
        </w:numPr>
        <w:jc w:val="left"/>
        <w:rPr>
          <w:rFonts w:ascii="Courier New" w:hAnsi="Courier New" w:cs="Courier New"/>
          <w:sz w:val="22"/>
        </w:rPr>
      </w:pPr>
      <w:r w:rsidRPr="00DD2456">
        <w:rPr>
          <w:rFonts w:ascii="Courier New" w:hAnsi="Courier New" w:cs="Courier New"/>
          <w:sz w:val="22"/>
        </w:rPr>
        <w:t>Object</w:t>
      </w:r>
      <w:r>
        <w:rPr>
          <w:rFonts w:ascii="Courier New" w:hAnsi="Courier New" w:cs="Courier New"/>
          <w:sz w:val="22"/>
        </w:rPr>
        <w:t>[0]</w:t>
      </w:r>
      <w:r w:rsidR="00467957" w:rsidRPr="00DD2456">
        <w:rPr>
          <w:rFonts w:ascii="Courier New" w:hAnsi="Courier New" w:cs="Courier New"/>
          <w:sz w:val="22"/>
        </w:rPr>
        <w:t xml:space="preserve"> = </w:t>
      </w:r>
      <w:r w:rsidRPr="00DD2456">
        <w:rPr>
          <w:rFonts w:ascii="Courier New" w:hAnsi="Courier New" w:cs="Courier New"/>
          <w:sz w:val="22"/>
        </w:rPr>
        <w:t>object</w:t>
      </w:r>
      <w:r>
        <w:rPr>
          <w:rFonts w:ascii="Courier New" w:hAnsi="Courier New" w:cs="Courier New"/>
          <w:sz w:val="22"/>
        </w:rPr>
        <w:t>[0]</w:t>
      </w:r>
      <w:r w:rsidRPr="00DD2456">
        <w:rPr>
          <w:rFonts w:ascii="Courier New" w:hAnsi="Courier New" w:cs="Courier New"/>
          <w:sz w:val="22"/>
        </w:rPr>
        <w:t xml:space="preserve"> </w:t>
      </w:r>
      <w:r w:rsidR="00467957" w:rsidRPr="00DD2456">
        <w:rPr>
          <w:rFonts w:ascii="Courier New" w:hAnsi="Courier New" w:cs="Courier New"/>
          <w:sz w:val="22"/>
        </w:rPr>
        <w:t xml:space="preserve">+ </w:t>
      </w:r>
      <w:r>
        <w:rPr>
          <w:rFonts w:ascii="Courier New" w:hAnsi="Courier New" w:cs="Courier New"/>
          <w:sz w:val="22"/>
        </w:rPr>
        <w:t>2</w:t>
      </w:r>
      <w:r w:rsidR="00467957" w:rsidRPr="00DD2456">
        <w:rPr>
          <w:rFonts w:ascii="Courier New" w:hAnsi="Courier New" w:cs="Courier New"/>
          <w:sz w:val="22"/>
        </w:rPr>
        <w:t>;</w:t>
      </w:r>
    </w:p>
    <w:p w:rsidR="00467957" w:rsidRPr="00DD2456" w:rsidRDefault="00DD2456" w:rsidP="004B1C76">
      <w:pPr>
        <w:pStyle w:val="PargrafodaLista"/>
        <w:numPr>
          <w:ilvl w:val="0"/>
          <w:numId w:val="6"/>
        </w:numPr>
        <w:jc w:val="left"/>
        <w:rPr>
          <w:rFonts w:ascii="Courier New" w:hAnsi="Courier New" w:cs="Courier New"/>
          <w:sz w:val="22"/>
        </w:rPr>
      </w:pPr>
      <w:r w:rsidRPr="00DD2456">
        <w:rPr>
          <w:rFonts w:ascii="Courier New" w:hAnsi="Courier New" w:cs="Courier New"/>
          <w:sz w:val="22"/>
        </w:rPr>
        <w:t>Object</w:t>
      </w:r>
      <w:r>
        <w:rPr>
          <w:rFonts w:ascii="Courier New" w:hAnsi="Courier New" w:cs="Courier New"/>
          <w:sz w:val="22"/>
        </w:rPr>
        <w:t>[1]</w:t>
      </w:r>
      <w:r w:rsidRPr="00DD2456">
        <w:rPr>
          <w:rFonts w:ascii="Courier New" w:hAnsi="Courier New" w:cs="Courier New"/>
          <w:sz w:val="22"/>
        </w:rPr>
        <w:t xml:space="preserve"> = object</w:t>
      </w:r>
      <w:r>
        <w:rPr>
          <w:rFonts w:ascii="Courier New" w:hAnsi="Courier New" w:cs="Courier New"/>
          <w:sz w:val="22"/>
        </w:rPr>
        <w:t>[1]</w:t>
      </w:r>
      <w:r w:rsidRPr="00DD2456">
        <w:rPr>
          <w:rFonts w:ascii="Courier New" w:hAnsi="Courier New" w:cs="Courier New"/>
          <w:sz w:val="22"/>
        </w:rPr>
        <w:t xml:space="preserve"> + </w:t>
      </w:r>
      <w:r>
        <w:rPr>
          <w:rFonts w:ascii="Courier New" w:hAnsi="Courier New" w:cs="Courier New"/>
          <w:sz w:val="22"/>
        </w:rPr>
        <w:t>1</w:t>
      </w:r>
      <w:r w:rsidRPr="00DD2456">
        <w:rPr>
          <w:rFonts w:ascii="Courier New" w:hAnsi="Courier New" w:cs="Courier New"/>
          <w:sz w:val="22"/>
        </w:rPr>
        <w:t xml:space="preserve">; </w:t>
      </w:r>
    </w:p>
    <w:p w:rsidR="007E288A" w:rsidRPr="00DD2456" w:rsidRDefault="007E288A" w:rsidP="004B1C76">
      <w:pPr>
        <w:pStyle w:val="PargrafodaLista"/>
        <w:numPr>
          <w:ilvl w:val="0"/>
          <w:numId w:val="6"/>
        </w:numPr>
        <w:jc w:val="left"/>
        <w:rPr>
          <w:rFonts w:ascii="Courier New" w:hAnsi="Courier New" w:cs="Courier New"/>
          <w:sz w:val="22"/>
        </w:rPr>
      </w:pPr>
      <w:r w:rsidRPr="00DD2456">
        <w:rPr>
          <w:rFonts w:ascii="Courier New" w:hAnsi="Courier New" w:cs="Courier New"/>
          <w:sz w:val="22"/>
        </w:rPr>
        <w:t>translate(</w:t>
      </w:r>
      <w:r w:rsidR="00DD2456" w:rsidRPr="00DD2456">
        <w:rPr>
          <w:rFonts w:ascii="Courier New" w:hAnsi="Courier New" w:cs="Courier New"/>
          <w:sz w:val="22"/>
        </w:rPr>
        <w:t>object</w:t>
      </w:r>
      <w:r w:rsidR="00DD2456">
        <w:rPr>
          <w:rFonts w:ascii="Courier New" w:hAnsi="Courier New" w:cs="Courier New"/>
          <w:sz w:val="22"/>
        </w:rPr>
        <w:t>[0]</w:t>
      </w:r>
      <w:r w:rsidRPr="00DD2456">
        <w:rPr>
          <w:rFonts w:ascii="Courier New" w:hAnsi="Courier New" w:cs="Courier New"/>
          <w:sz w:val="22"/>
        </w:rPr>
        <w:t xml:space="preserve">, </w:t>
      </w:r>
      <w:r w:rsidR="00DD2456" w:rsidRPr="00DD2456">
        <w:rPr>
          <w:rFonts w:ascii="Courier New" w:hAnsi="Courier New" w:cs="Courier New"/>
          <w:sz w:val="22"/>
        </w:rPr>
        <w:t>object</w:t>
      </w:r>
      <w:r w:rsidR="00DD2456">
        <w:rPr>
          <w:rFonts w:ascii="Courier New" w:hAnsi="Courier New" w:cs="Courier New"/>
          <w:sz w:val="22"/>
        </w:rPr>
        <w:t>[1]</w:t>
      </w:r>
      <w:r w:rsidR="00627AD4" w:rsidRPr="00DD2456">
        <w:rPr>
          <w:rFonts w:ascii="Courier New" w:hAnsi="Courier New" w:cs="Courier New"/>
          <w:sz w:val="22"/>
        </w:rPr>
        <w:t>);</w:t>
      </w:r>
    </w:p>
    <w:p w:rsidR="006F7340" w:rsidRPr="00DD2456" w:rsidRDefault="007E288A" w:rsidP="004B1C76">
      <w:pPr>
        <w:pStyle w:val="PargrafodaLista"/>
        <w:numPr>
          <w:ilvl w:val="0"/>
          <w:numId w:val="6"/>
        </w:numPr>
        <w:jc w:val="left"/>
        <w:rPr>
          <w:rFonts w:ascii="Calibri" w:hAnsi="Calibri" w:cs="Calibri"/>
          <w:sz w:val="22"/>
        </w:rPr>
      </w:pPr>
      <w:r w:rsidRPr="00DD2456">
        <w:rPr>
          <w:rFonts w:ascii="Courier New" w:hAnsi="Courier New" w:cs="Courier New"/>
          <w:sz w:val="22"/>
        </w:rPr>
        <w:t>d</w:t>
      </w:r>
      <w:r w:rsidR="00DD2456">
        <w:rPr>
          <w:rFonts w:ascii="Courier New" w:hAnsi="Courier New" w:cs="Courier New"/>
          <w:sz w:val="22"/>
        </w:rPr>
        <w:t>esenhaObjeto(</w:t>
      </w:r>
      <w:r w:rsidR="00627AD4" w:rsidRPr="00DD2456">
        <w:rPr>
          <w:rFonts w:ascii="Courier New" w:hAnsi="Courier New" w:cs="Courier New"/>
          <w:sz w:val="22"/>
        </w:rPr>
        <w:t>);</w:t>
      </w:r>
      <w:r w:rsidR="00627AD4" w:rsidRPr="00DD2456">
        <w:rPr>
          <w:rFonts w:ascii="Calibri" w:hAnsi="Calibri" w:cs="Calibri"/>
          <w:sz w:val="22"/>
        </w:rPr>
        <w:t xml:space="preserve"> </w:t>
      </w:r>
      <w:r w:rsidR="00627AD4" w:rsidRPr="00DD2456">
        <w:rPr>
          <w:rFonts w:ascii="Arial Narrow" w:hAnsi="Arial Narrow" w:cs="Calibri"/>
          <w:color w:val="A6A6A6" w:themeColor="background1" w:themeShade="A6"/>
          <w:sz w:val="22"/>
        </w:rPr>
        <w:t xml:space="preserve">// Desenha o objeto deslocado de </w:t>
      </w:r>
      <w:r w:rsidR="00DD2456">
        <w:rPr>
          <w:rFonts w:ascii="Arial Narrow" w:hAnsi="Arial Narrow" w:cs="Calibri"/>
          <w:color w:val="A6A6A6" w:themeColor="background1" w:themeShade="A6"/>
          <w:sz w:val="22"/>
        </w:rPr>
        <w:t>2</w:t>
      </w:r>
      <w:r w:rsidR="00627AD4" w:rsidRPr="00DD2456">
        <w:rPr>
          <w:rFonts w:ascii="Arial Narrow" w:hAnsi="Arial Narrow" w:cs="Calibri"/>
          <w:color w:val="A6A6A6" w:themeColor="background1" w:themeShade="A6"/>
          <w:sz w:val="22"/>
        </w:rPr>
        <w:t xml:space="preserve"> unidades </w:t>
      </w:r>
      <w:r w:rsidR="00DD2456">
        <w:rPr>
          <w:rFonts w:ascii="Arial Narrow" w:hAnsi="Arial Narrow" w:cs="Calibri"/>
          <w:color w:val="A6A6A6" w:themeColor="background1" w:themeShade="A6"/>
          <w:sz w:val="22"/>
        </w:rPr>
        <w:t>no eixo x e 1 no eixo y</w:t>
      </w:r>
    </w:p>
    <w:p w:rsidR="001B188A" w:rsidRPr="0082079E" w:rsidRDefault="001B188A" w:rsidP="006F7340">
      <w:pPr>
        <w:jc w:val="center"/>
      </w:pPr>
      <w:r>
        <w:br w:type="page"/>
      </w:r>
    </w:p>
    <w:p w:rsidR="009134D1" w:rsidRDefault="00DC1A0B" w:rsidP="004B1C76">
      <w:pPr>
        <w:pStyle w:val="Ttulo1"/>
        <w:numPr>
          <w:ilvl w:val="0"/>
          <w:numId w:val="3"/>
        </w:numPr>
      </w:pPr>
      <w:bookmarkStart w:id="11" w:name="_Toc56034063"/>
      <w:r>
        <w:lastRenderedPageBreak/>
        <w:t>I</w:t>
      </w:r>
      <w:r w:rsidR="00BB7801">
        <w:t>MPLEMENTAÇÃO</w:t>
      </w:r>
      <w:bookmarkEnd w:id="11"/>
    </w:p>
    <w:p w:rsidR="00D27C89" w:rsidRDefault="009134D1" w:rsidP="00D27C89">
      <w:pPr>
        <w:rPr>
          <w:noProof/>
        </w:rPr>
      </w:pPr>
      <w:r w:rsidRPr="00EF70E7">
        <w:t xml:space="preserve">Para a implementação prática </w:t>
      </w:r>
      <w:r>
        <w:t xml:space="preserve">do </w:t>
      </w:r>
      <w:r w:rsidR="00DD2456">
        <w:t>jogo</w:t>
      </w:r>
      <w:r>
        <w:t xml:space="preserve"> foram utilizadas as seguintes estruturas:</w:t>
      </w:r>
      <w:r w:rsidR="00DD2456" w:rsidRPr="00DD2456">
        <w:rPr>
          <w:noProof/>
        </w:rPr>
        <w:t xml:space="preserve"> </w:t>
      </w:r>
    </w:p>
    <w:p w:rsidR="00B73175" w:rsidRDefault="00CF3733" w:rsidP="004B1C76">
      <w:pPr>
        <w:pStyle w:val="Ttulo2"/>
        <w:numPr>
          <w:ilvl w:val="1"/>
          <w:numId w:val="3"/>
        </w:numPr>
      </w:pPr>
      <w:bookmarkStart w:id="12" w:name="_Toc56034064"/>
      <w:r>
        <w:t>DECLARAÇÃO DE VARIÁVEIS GLOBAIS</w:t>
      </w:r>
      <w:bookmarkEnd w:id="12"/>
    </w:p>
    <w:p w:rsidR="001A4F0D" w:rsidRDefault="00B73175" w:rsidP="001A4F0D">
      <w:pPr>
        <w:rPr>
          <w:noProof/>
        </w:rPr>
      </w:pPr>
      <w:r>
        <w:t xml:space="preserve">Foram definidas um conjunto de variáveis globais, de modo a obter uma simples manipulação das mesmas. </w:t>
      </w:r>
    </w:p>
    <w:p w:rsidR="001A4F0D" w:rsidRDefault="00B73175" w:rsidP="004B1C76">
      <w:pPr>
        <w:pStyle w:val="PargrafodaLista"/>
        <w:numPr>
          <w:ilvl w:val="1"/>
          <w:numId w:val="8"/>
        </w:numPr>
      </w:pPr>
      <w:r w:rsidRPr="001A4F0D">
        <w:rPr>
          <w:b/>
        </w:rPr>
        <w:t>screen_total –</w:t>
      </w:r>
      <w:r>
        <w:t xml:space="preserve"> Tamanho total do ecrã</w:t>
      </w:r>
      <w:r w:rsidR="00EB51D0">
        <w:t>;</w:t>
      </w:r>
    </w:p>
    <w:p w:rsidR="00B73175" w:rsidRDefault="00B73175" w:rsidP="004B1C76">
      <w:pPr>
        <w:pStyle w:val="PargrafodaLista"/>
        <w:numPr>
          <w:ilvl w:val="1"/>
          <w:numId w:val="8"/>
        </w:numPr>
      </w:pPr>
      <w:r w:rsidRPr="001A4F0D">
        <w:rPr>
          <w:b/>
        </w:rPr>
        <w:t>screen_</w:t>
      </w:r>
      <w:r w:rsidRPr="00A3739E">
        <w:t>game</w:t>
      </w:r>
      <w:r>
        <w:t xml:space="preserve"> – Posição inicial da janela do jogo</w:t>
      </w:r>
      <w:r w:rsidR="00EB51D0">
        <w:t>;</w:t>
      </w:r>
    </w:p>
    <w:p w:rsidR="00B73175" w:rsidRDefault="00B73175" w:rsidP="004B1C76">
      <w:pPr>
        <w:pStyle w:val="PargrafodaLista"/>
        <w:numPr>
          <w:ilvl w:val="1"/>
          <w:numId w:val="8"/>
        </w:numPr>
      </w:pPr>
      <w:r w:rsidRPr="005E3267">
        <w:rPr>
          <w:b/>
        </w:rPr>
        <w:t>life</w:t>
      </w:r>
      <w:r>
        <w:rPr>
          <w:b/>
        </w:rPr>
        <w:t xml:space="preserve"> –</w:t>
      </w:r>
      <w:r>
        <w:t xml:space="preserve"> Número inicial de vidas</w:t>
      </w:r>
      <w:r w:rsidR="00EB51D0">
        <w:t>;</w:t>
      </w:r>
    </w:p>
    <w:p w:rsidR="00B73175" w:rsidRDefault="00B73175" w:rsidP="004B1C76">
      <w:pPr>
        <w:pStyle w:val="PargrafodaLista"/>
        <w:numPr>
          <w:ilvl w:val="1"/>
          <w:numId w:val="8"/>
        </w:numPr>
      </w:pPr>
      <w:r w:rsidRPr="00A3739E">
        <w:rPr>
          <w:b/>
        </w:rPr>
        <w:t>score –</w:t>
      </w:r>
      <w:r>
        <w:t xml:space="preserve"> Pontuação</w:t>
      </w:r>
      <w:r w:rsidR="00EB51D0">
        <w:t>;</w:t>
      </w:r>
    </w:p>
    <w:p w:rsidR="00B73175" w:rsidRDefault="00B73175" w:rsidP="004B1C76">
      <w:pPr>
        <w:pStyle w:val="PargrafodaLista"/>
        <w:numPr>
          <w:ilvl w:val="1"/>
          <w:numId w:val="8"/>
        </w:numPr>
      </w:pPr>
      <w:r w:rsidRPr="005E3267">
        <w:rPr>
          <w:b/>
        </w:rPr>
        <w:t>score_control</w:t>
      </w:r>
      <w:r>
        <w:rPr>
          <w:b/>
        </w:rPr>
        <w:t xml:space="preserve"> –</w:t>
      </w:r>
      <w:r>
        <w:t xml:space="preserve"> Controle da pontuação para aumento da velocidade do jogo</w:t>
      </w:r>
      <w:r w:rsidR="00EB51D0">
        <w:t>;</w:t>
      </w:r>
    </w:p>
    <w:p w:rsidR="00B73175" w:rsidRDefault="00B73175" w:rsidP="004B1C76">
      <w:pPr>
        <w:pStyle w:val="PargrafodaLista"/>
        <w:numPr>
          <w:ilvl w:val="1"/>
          <w:numId w:val="8"/>
        </w:numPr>
      </w:pPr>
      <w:r>
        <w:rPr>
          <w:b/>
        </w:rPr>
        <w:t>velocity –</w:t>
      </w:r>
      <w:r>
        <w:t xml:space="preserve"> Velocidade inicial do jogo</w:t>
      </w:r>
      <w:r w:rsidR="00EB51D0">
        <w:t>;</w:t>
      </w:r>
    </w:p>
    <w:p w:rsidR="00B73175" w:rsidRDefault="00B73175" w:rsidP="004B1C76">
      <w:pPr>
        <w:pStyle w:val="PargrafodaLista"/>
        <w:numPr>
          <w:ilvl w:val="1"/>
          <w:numId w:val="8"/>
        </w:numPr>
      </w:pPr>
      <w:r>
        <w:rPr>
          <w:b/>
        </w:rPr>
        <w:t>status</w:t>
      </w:r>
      <w:r w:rsidRPr="005E3267">
        <w:rPr>
          <w:b/>
        </w:rPr>
        <w:t>_</w:t>
      </w:r>
      <w:r>
        <w:rPr>
          <w:b/>
        </w:rPr>
        <w:t>game –</w:t>
      </w:r>
      <w:r>
        <w:t xml:space="preserve"> Estado actual do jogo (decorrendo ou não)</w:t>
      </w:r>
      <w:r w:rsidR="00EB51D0">
        <w:t>;</w:t>
      </w:r>
    </w:p>
    <w:p w:rsidR="00D97A86" w:rsidRPr="00D97A86" w:rsidRDefault="00B73175" w:rsidP="004B1C76">
      <w:pPr>
        <w:pStyle w:val="PargrafodaLista"/>
        <w:numPr>
          <w:ilvl w:val="1"/>
          <w:numId w:val="8"/>
        </w:numPr>
      </w:pPr>
      <w:r>
        <w:rPr>
          <w:b/>
        </w:rPr>
        <w:t>win</w:t>
      </w:r>
      <w:r w:rsidR="00D97A86">
        <w:rPr>
          <w:b/>
        </w:rPr>
        <w:t xml:space="preserve"> / lost</w:t>
      </w:r>
      <w:r>
        <w:rPr>
          <w:b/>
        </w:rPr>
        <w:t xml:space="preserve"> –</w:t>
      </w:r>
      <w:r>
        <w:t xml:space="preserve"> </w:t>
      </w:r>
      <w:r w:rsidR="00D97A86">
        <w:t>Variáveis de controle para recomeço de jogo</w:t>
      </w:r>
      <w:r w:rsidR="00EB51D0">
        <w:rPr>
          <w:b/>
        </w:rPr>
        <w:t>;</w:t>
      </w:r>
    </w:p>
    <w:p w:rsidR="00B73175" w:rsidRDefault="00B73175" w:rsidP="004B1C76">
      <w:pPr>
        <w:pStyle w:val="PargrafodaLista"/>
        <w:numPr>
          <w:ilvl w:val="1"/>
          <w:numId w:val="8"/>
        </w:numPr>
      </w:pPr>
      <w:r w:rsidRPr="00D97A86">
        <w:rPr>
          <w:b/>
        </w:rPr>
        <w:t>position []</w:t>
      </w:r>
      <w:r>
        <w:t xml:space="preserve"> – Vector com as 3 coordenadas (posições) possíveis no eixo y</w:t>
      </w:r>
      <w:r w:rsidR="00EB51D0">
        <w:t>.</w:t>
      </w:r>
    </w:p>
    <w:p w:rsidR="0082079E" w:rsidRPr="0082079E" w:rsidRDefault="00DD2456" w:rsidP="005E3267">
      <w:pPr>
        <w:pStyle w:val="PargrafodaLista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6CE1D08" wp14:editId="3B94CBA6">
            <wp:extent cx="3404870" cy="3077925"/>
            <wp:effectExtent l="190500" t="190500" r="195580" b="1987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4" t="11055" r="78882" b="55429"/>
                    <a:stretch/>
                  </pic:blipFill>
                  <pic:spPr bwMode="auto">
                    <a:xfrm>
                      <a:off x="0" y="0"/>
                      <a:ext cx="3414327" cy="3086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27B" w:rsidRDefault="002E1E47" w:rsidP="00C3727B">
      <w:pPr>
        <w:pStyle w:val="Legenda"/>
        <w:jc w:val="center"/>
      </w:pPr>
      <w:r w:rsidRPr="002E1E47">
        <w:t xml:space="preserve"> </w:t>
      </w:r>
      <w:r>
        <w:t xml:space="preserve">Figura </w:t>
      </w:r>
      <w:fldSimple w:instr=" SEQ Figure \* ARABIC ">
        <w:r w:rsidR="00254696">
          <w:rPr>
            <w:noProof/>
          </w:rPr>
          <w:t>2</w:t>
        </w:r>
      </w:fldSimple>
      <w:r>
        <w:t>: Variáveis globais</w:t>
      </w:r>
      <w:r w:rsidR="005E3267">
        <w:t xml:space="preserve"> de configuração</w:t>
      </w:r>
      <w:r>
        <w:t xml:space="preserve"> do </w:t>
      </w:r>
      <w:r w:rsidR="00D27C89">
        <w:t>jogo</w:t>
      </w:r>
      <w:r>
        <w:t>.</w:t>
      </w:r>
    </w:p>
    <w:p w:rsidR="00C3727B" w:rsidRPr="00C3727B" w:rsidRDefault="00C3727B" w:rsidP="00C3727B"/>
    <w:p w:rsidR="00D97A86" w:rsidRPr="00840B81" w:rsidRDefault="00D27C89" w:rsidP="00840B81">
      <w:r>
        <w:lastRenderedPageBreak/>
        <w:t>Desenho dos objectos por dados e localizações (mais fácil para actualizar posições e redesenhar bem como testar colisões)</w:t>
      </w:r>
      <w:r w:rsidR="00840B81">
        <w:t xml:space="preserve">, como visto na </w:t>
      </w:r>
      <w:r w:rsidR="00840B81" w:rsidRPr="00840B81">
        <w:rPr>
          <w:b/>
        </w:rPr>
        <w:t>Figura 3</w:t>
      </w:r>
      <w:r w:rsidR="00B73175">
        <w:t>.</w:t>
      </w:r>
      <w:r w:rsidR="00D97A86" w:rsidRPr="00840B81">
        <w:rPr>
          <w:noProof/>
        </w:rPr>
        <w:t xml:space="preserve"> </w:t>
      </w:r>
    </w:p>
    <w:p w:rsidR="00B73175" w:rsidRPr="00840B81" w:rsidRDefault="00D97A86" w:rsidP="00D97A86">
      <w:pPr>
        <w:pStyle w:val="PargrafodaLista"/>
        <w:ind w:firstLine="0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5276215" cy="2256218"/>
            <wp:effectExtent l="190500" t="190500" r="191135" b="1822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53" cy="22621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3AE3" w:rsidRDefault="00B73175" w:rsidP="00EE634D">
      <w:pPr>
        <w:pStyle w:val="Legenda"/>
        <w:jc w:val="center"/>
      </w:pPr>
      <w:r w:rsidRPr="002E1E47">
        <w:t xml:space="preserve"> </w:t>
      </w:r>
      <w:r>
        <w:t xml:space="preserve">Figura 3: Variáveis globais de </w:t>
      </w:r>
      <w:r w:rsidR="00D97A86">
        <w:t>posicionamento e estado</w:t>
      </w:r>
      <w:r>
        <w:t xml:space="preserve"> </w:t>
      </w:r>
      <w:r w:rsidR="00D97A86">
        <w:t>dos objectos</w:t>
      </w:r>
      <w:r>
        <w:t>.</w:t>
      </w:r>
    </w:p>
    <w:p w:rsidR="00EE634D" w:rsidRPr="00EE634D" w:rsidRDefault="00EE634D" w:rsidP="00EE634D"/>
    <w:p w:rsidR="00840B81" w:rsidRDefault="00CF3733" w:rsidP="004B1C76">
      <w:pPr>
        <w:pStyle w:val="Ttulo2"/>
        <w:numPr>
          <w:ilvl w:val="1"/>
          <w:numId w:val="3"/>
        </w:numPr>
      </w:pPr>
      <w:bookmarkStart w:id="13" w:name="_Toc56034065"/>
      <w:r>
        <w:t>INICIALIZAÇÃO</w:t>
      </w:r>
      <w:bookmarkEnd w:id="13"/>
    </w:p>
    <w:p w:rsidR="00840B81" w:rsidRPr="00840B81" w:rsidRDefault="00840B81" w:rsidP="00840B81">
      <w:pPr>
        <w:pStyle w:val="PargrafodaLista"/>
        <w:ind w:firstLine="0"/>
        <w:rPr>
          <w:noProof/>
        </w:rPr>
      </w:pPr>
      <w:r w:rsidRPr="00840B81">
        <w:rPr>
          <w:noProof/>
        </w:rPr>
        <w:t xml:space="preserve">Na inicialização do jogo, apenas foi definido o tamanho </w:t>
      </w:r>
      <w:r>
        <w:rPr>
          <w:noProof/>
        </w:rPr>
        <w:t xml:space="preserve">total </w:t>
      </w:r>
      <w:r w:rsidRPr="00840B81">
        <w:rPr>
          <w:noProof/>
        </w:rPr>
        <w:t>da janela</w:t>
      </w:r>
      <w:r>
        <w:rPr>
          <w:noProof/>
        </w:rPr>
        <w:t xml:space="preserve"> que recebe o jogo, sendo 800 de largura (x) e 500 de altura (y).</w:t>
      </w:r>
    </w:p>
    <w:p w:rsidR="00840B81" w:rsidRPr="00840B81" w:rsidRDefault="00840B81" w:rsidP="00840B81">
      <w:pPr>
        <w:pStyle w:val="PargrafodaLista"/>
        <w:ind w:firstLine="0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55D260F5" wp14:editId="2107E7BE">
            <wp:extent cx="3291738" cy="1363980"/>
            <wp:effectExtent l="190500" t="190500" r="194945" b="1981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7" t="31047" r="75659" b="51313"/>
                    <a:stretch/>
                  </pic:blipFill>
                  <pic:spPr bwMode="auto">
                    <a:xfrm>
                      <a:off x="0" y="0"/>
                      <a:ext cx="3295558" cy="13655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175" w:rsidRDefault="00840B81" w:rsidP="00EE634D">
      <w:pPr>
        <w:pStyle w:val="Legenda"/>
        <w:jc w:val="center"/>
      </w:pPr>
      <w:r w:rsidRPr="002E1E47">
        <w:t xml:space="preserve"> </w:t>
      </w:r>
      <w:r>
        <w:t>Figura 4: Inicialização do jogo.</w:t>
      </w:r>
    </w:p>
    <w:p w:rsidR="00EE634D" w:rsidRPr="00EE634D" w:rsidRDefault="00EE634D" w:rsidP="00EE634D"/>
    <w:p w:rsidR="00840B81" w:rsidRDefault="00CF3733" w:rsidP="004B1C76">
      <w:pPr>
        <w:pStyle w:val="Ttulo2"/>
        <w:numPr>
          <w:ilvl w:val="1"/>
          <w:numId w:val="3"/>
        </w:numPr>
      </w:pPr>
      <w:bookmarkStart w:id="14" w:name="_Toc56034066"/>
      <w:r>
        <w:t>MÉTODO GAME</w:t>
      </w:r>
      <w:bookmarkEnd w:id="14"/>
    </w:p>
    <w:p w:rsidR="00AA5BAE" w:rsidRDefault="00AA5BAE" w:rsidP="004B1C76">
      <w:pPr>
        <w:pStyle w:val="PargrafodaLista"/>
        <w:numPr>
          <w:ilvl w:val="0"/>
          <w:numId w:val="11"/>
        </w:numPr>
      </w:pPr>
      <w:r>
        <w:t>Carrega a imagem de vida na variável;</w:t>
      </w:r>
      <w:r w:rsidRPr="00AA5BAE">
        <w:t xml:space="preserve"> </w:t>
      </w:r>
    </w:p>
    <w:p w:rsidR="00AA5BAE" w:rsidRDefault="00AA5BAE" w:rsidP="004B1C76">
      <w:pPr>
        <w:pStyle w:val="PargrafodaLista"/>
        <w:numPr>
          <w:ilvl w:val="0"/>
          <w:numId w:val="11"/>
        </w:numPr>
      </w:pPr>
      <w:r>
        <w:t>Estatística actual do jogo;</w:t>
      </w:r>
    </w:p>
    <w:p w:rsidR="00AA5BAE" w:rsidRDefault="00AA5BAE" w:rsidP="004B1C76">
      <w:pPr>
        <w:pStyle w:val="PargrafodaLista"/>
        <w:numPr>
          <w:ilvl w:val="0"/>
          <w:numId w:val="11"/>
        </w:numPr>
      </w:pPr>
      <w:r>
        <w:lastRenderedPageBreak/>
        <w:t>Aplicando um fundo</w:t>
      </w:r>
      <w:r w:rsidR="00887D59">
        <w:t xml:space="preserve"> na área do jogo;</w:t>
      </w:r>
    </w:p>
    <w:p w:rsidR="00840B81" w:rsidRDefault="00840B81" w:rsidP="004B1C76">
      <w:pPr>
        <w:pStyle w:val="PargrafodaLista"/>
        <w:numPr>
          <w:ilvl w:val="0"/>
          <w:numId w:val="11"/>
        </w:numPr>
      </w:pPr>
      <w:r>
        <w:t>Inicia o movimento</w:t>
      </w:r>
      <w:r w:rsidR="00887D59">
        <w:t xml:space="preserve"> de translação</w:t>
      </w:r>
      <w:r>
        <w:t xml:space="preserve"> da </w:t>
      </w:r>
      <w:r w:rsidR="00887D59">
        <w:t xml:space="preserve">janela (conjunto de objectos) </w:t>
      </w:r>
      <w:r>
        <w:t xml:space="preserve">na </w:t>
      </w:r>
      <w:r w:rsidR="00887D59">
        <w:t>horizontal (da direita para esquerda)</w:t>
      </w:r>
      <w:r w:rsidR="00EE634D">
        <w:t xml:space="preserve">, como é possível visualizar na </w:t>
      </w:r>
      <w:r w:rsidR="00EE634D" w:rsidRPr="00EE634D">
        <w:rPr>
          <w:b/>
        </w:rPr>
        <w:t>Figura 5</w:t>
      </w:r>
      <w:r w:rsidR="00887D59">
        <w:t>:</w:t>
      </w:r>
    </w:p>
    <w:p w:rsidR="00AA5BAE" w:rsidRDefault="00840B81" w:rsidP="004B1C76">
      <w:pPr>
        <w:pStyle w:val="PargrafodaLista"/>
        <w:numPr>
          <w:ilvl w:val="1"/>
          <w:numId w:val="11"/>
        </w:numPr>
      </w:pPr>
      <w:r>
        <w:t xml:space="preserve">Posição da </w:t>
      </w:r>
      <w:r w:rsidR="00887D59">
        <w:t>janela</w:t>
      </w:r>
      <w:r>
        <w:t xml:space="preserve"> </w:t>
      </w:r>
      <w:r w:rsidR="00887D59">
        <w:rPr>
          <w:rFonts w:cs="Times New Roman"/>
        </w:rPr>
        <w:t>-</w:t>
      </w:r>
      <w:r>
        <w:t xml:space="preserve">= </w:t>
      </w:r>
      <w:r w:rsidR="00887D59">
        <w:t>velocidade</w:t>
      </w:r>
      <w:r w:rsidR="00FF68F7">
        <w:t>;</w:t>
      </w:r>
    </w:p>
    <w:p w:rsidR="00FF68F7" w:rsidRDefault="00FF68F7" w:rsidP="004B1C76">
      <w:pPr>
        <w:pStyle w:val="PargrafodaLista"/>
        <w:numPr>
          <w:ilvl w:val="1"/>
          <w:numId w:val="11"/>
        </w:numPr>
      </w:pPr>
      <w:r>
        <w:t>Aplicação da translação na janela;</w:t>
      </w:r>
    </w:p>
    <w:p w:rsidR="00887D59" w:rsidRDefault="00887D59" w:rsidP="004B1C76">
      <w:pPr>
        <w:pStyle w:val="PargrafodaLista"/>
        <w:numPr>
          <w:ilvl w:val="1"/>
          <w:numId w:val="11"/>
        </w:numPr>
      </w:pPr>
      <w:r>
        <w:t xml:space="preserve">Desenho </w:t>
      </w:r>
      <w:r w:rsidR="00FF68F7">
        <w:t>o</w:t>
      </w:r>
      <w:r>
        <w:t>s objectos:</w:t>
      </w:r>
    </w:p>
    <w:p w:rsidR="00887D59" w:rsidRDefault="00887D59" w:rsidP="004B1C76">
      <w:pPr>
        <w:pStyle w:val="PargrafodaLista"/>
        <w:numPr>
          <w:ilvl w:val="2"/>
          <w:numId w:val="11"/>
        </w:numPr>
      </w:pPr>
      <w:r>
        <w:t>Obstáculos</w:t>
      </w:r>
      <w:r w:rsidR="00714CB0">
        <w:t>;</w:t>
      </w:r>
    </w:p>
    <w:p w:rsidR="00EE634D" w:rsidRPr="00EE634D" w:rsidRDefault="00887D59" w:rsidP="004B1C76">
      <w:pPr>
        <w:pStyle w:val="PargrafodaLista"/>
        <w:numPr>
          <w:ilvl w:val="2"/>
          <w:numId w:val="11"/>
        </w:numPr>
      </w:pPr>
      <w:r>
        <w:t>Vidas</w:t>
      </w:r>
      <w:r w:rsidR="00714CB0">
        <w:t>;</w:t>
      </w:r>
    </w:p>
    <w:p w:rsidR="00C3727B" w:rsidRPr="00840B81" w:rsidRDefault="00C3727B" w:rsidP="00C3727B">
      <w:pPr>
        <w:pStyle w:val="PargrafodaLista"/>
        <w:ind w:firstLine="0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16080F4A" wp14:editId="4E6C1A7B">
            <wp:extent cx="3808779" cy="2376414"/>
            <wp:effectExtent l="190500" t="190500" r="191770" b="1955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7" t="20334" r="58990" b="34613"/>
                    <a:stretch/>
                  </pic:blipFill>
                  <pic:spPr bwMode="auto">
                    <a:xfrm>
                      <a:off x="0" y="0"/>
                      <a:ext cx="3837702" cy="2394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27B" w:rsidRDefault="00C3727B" w:rsidP="00EE634D">
      <w:pPr>
        <w:pStyle w:val="Legenda"/>
        <w:jc w:val="center"/>
      </w:pPr>
      <w:r w:rsidRPr="002E1E47">
        <w:t xml:space="preserve"> </w:t>
      </w:r>
      <w:r>
        <w:t xml:space="preserve">Figura </w:t>
      </w:r>
      <w:r w:rsidR="00EE634D">
        <w:t>5</w:t>
      </w:r>
      <w:r>
        <w:t xml:space="preserve">: </w:t>
      </w:r>
      <w:r w:rsidR="00EE634D">
        <w:t>Transladando e desenhando o conjunto de objectos do jogo.</w:t>
      </w:r>
    </w:p>
    <w:p w:rsidR="00FF68F7" w:rsidRDefault="00FF68F7" w:rsidP="004B1C76">
      <w:pPr>
        <w:pStyle w:val="PargrafodaLista"/>
        <w:numPr>
          <w:ilvl w:val="0"/>
          <w:numId w:val="11"/>
        </w:numPr>
      </w:pPr>
      <w:r>
        <w:t>Inicia o movimento de translação do jogador na horizontal (da esquerda para direita):</w:t>
      </w:r>
    </w:p>
    <w:p w:rsidR="00FF68F7" w:rsidRDefault="00FF68F7" w:rsidP="004B1C76">
      <w:pPr>
        <w:pStyle w:val="PargrafodaLista"/>
        <w:numPr>
          <w:ilvl w:val="1"/>
          <w:numId w:val="11"/>
        </w:numPr>
      </w:pPr>
      <w:r>
        <w:t xml:space="preserve">Posição do jogador </w:t>
      </w:r>
      <w:r>
        <w:rPr>
          <w:rFonts w:cs="Times New Roman"/>
        </w:rPr>
        <w:t>+</w:t>
      </w:r>
      <w:r>
        <w:t>= velocidade do jogador;</w:t>
      </w:r>
    </w:p>
    <w:p w:rsidR="00FF68F7" w:rsidRDefault="00FF68F7" w:rsidP="004B1C76">
      <w:pPr>
        <w:pStyle w:val="PargrafodaLista"/>
        <w:numPr>
          <w:ilvl w:val="1"/>
          <w:numId w:val="11"/>
        </w:numPr>
      </w:pPr>
      <w:r>
        <w:t>Aplicação da translação no jogador;</w:t>
      </w:r>
    </w:p>
    <w:p w:rsidR="00FF68F7" w:rsidRDefault="00FF68F7" w:rsidP="004B1C76">
      <w:pPr>
        <w:pStyle w:val="PargrafodaLista"/>
        <w:numPr>
          <w:ilvl w:val="1"/>
          <w:numId w:val="11"/>
        </w:numPr>
      </w:pPr>
      <w:r>
        <w:t>Desenha o jogador;</w:t>
      </w:r>
    </w:p>
    <w:p w:rsidR="00EE634D" w:rsidRPr="00840B81" w:rsidRDefault="00EE634D" w:rsidP="00EE634D">
      <w:pPr>
        <w:pStyle w:val="PargrafodaLista"/>
        <w:ind w:firstLine="0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3A71C5CA" wp14:editId="6FB30C91">
            <wp:extent cx="2834640" cy="1393567"/>
            <wp:effectExtent l="190500" t="190500" r="194310" b="18796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1" t="17405" r="75790" b="61897"/>
                    <a:stretch/>
                  </pic:blipFill>
                  <pic:spPr bwMode="auto">
                    <a:xfrm>
                      <a:off x="0" y="0"/>
                      <a:ext cx="2847796" cy="1400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34D" w:rsidRDefault="00EE634D" w:rsidP="00CF3733">
      <w:pPr>
        <w:pStyle w:val="Legenda"/>
        <w:jc w:val="center"/>
      </w:pPr>
      <w:r w:rsidRPr="002E1E47">
        <w:t xml:space="preserve"> </w:t>
      </w:r>
      <w:r>
        <w:t>Figura 6: Transladando e desenhando o jogador.</w:t>
      </w:r>
    </w:p>
    <w:p w:rsidR="00FF68F7" w:rsidRDefault="00FF68F7" w:rsidP="004B1C76">
      <w:pPr>
        <w:pStyle w:val="PargrafodaLista"/>
        <w:numPr>
          <w:ilvl w:val="0"/>
          <w:numId w:val="11"/>
        </w:numPr>
      </w:pPr>
      <w:r>
        <w:lastRenderedPageBreak/>
        <w:t>Teste de colisão</w:t>
      </w:r>
      <w:r w:rsidR="00C3727B">
        <w:t>:</w:t>
      </w:r>
    </w:p>
    <w:p w:rsidR="00FF68F7" w:rsidRDefault="00FF68F7" w:rsidP="004B1C76">
      <w:pPr>
        <w:pStyle w:val="PargrafodaLista"/>
        <w:numPr>
          <w:ilvl w:val="1"/>
          <w:numId w:val="11"/>
        </w:numPr>
      </w:pPr>
      <w:r>
        <w:t>Do jogador com os obstáculos</w:t>
      </w:r>
      <w:r w:rsidR="00C3727B">
        <w:t>;</w:t>
      </w:r>
    </w:p>
    <w:p w:rsidR="00CF3733" w:rsidRPr="00CF3733" w:rsidRDefault="00FF68F7" w:rsidP="004B1C76">
      <w:pPr>
        <w:pStyle w:val="PargrafodaLista"/>
        <w:numPr>
          <w:ilvl w:val="1"/>
          <w:numId w:val="11"/>
        </w:numPr>
      </w:pPr>
      <w:r>
        <w:t>Do jogador com as vidas</w:t>
      </w:r>
      <w:r w:rsidR="00C3727B">
        <w:t>;</w:t>
      </w:r>
      <w:r w:rsidR="00CF3733" w:rsidRPr="00CF3733">
        <w:rPr>
          <w:noProof/>
        </w:rPr>
        <w:t xml:space="preserve"> </w:t>
      </w:r>
    </w:p>
    <w:p w:rsidR="00CF3733" w:rsidRPr="00840B81" w:rsidRDefault="00CF3733" w:rsidP="00CF3733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131E72E" wp14:editId="4E3A9A88">
            <wp:extent cx="3337560" cy="2951500"/>
            <wp:effectExtent l="190500" t="190500" r="186690" b="1917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5" t="14818" r="64281" b="29439"/>
                    <a:stretch/>
                  </pic:blipFill>
                  <pic:spPr bwMode="auto">
                    <a:xfrm>
                      <a:off x="0" y="0"/>
                      <a:ext cx="3351730" cy="29640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8F7" w:rsidRDefault="00CF3733" w:rsidP="00CF3733">
      <w:pPr>
        <w:pStyle w:val="Legenda"/>
        <w:jc w:val="center"/>
      </w:pPr>
      <w:r w:rsidRPr="002E1E47">
        <w:t xml:space="preserve"> </w:t>
      </w:r>
      <w:r>
        <w:t xml:space="preserve">Figura 7: </w:t>
      </w:r>
      <w:r w:rsidR="000F0317">
        <w:t>Verificando as possíveis colisões do jogador com os objectos</w:t>
      </w:r>
      <w:r>
        <w:t>.</w:t>
      </w:r>
    </w:p>
    <w:p w:rsidR="00887D59" w:rsidRDefault="00C3727B" w:rsidP="004B1C76">
      <w:pPr>
        <w:pStyle w:val="PargrafodaLista"/>
        <w:numPr>
          <w:ilvl w:val="0"/>
          <w:numId w:val="11"/>
        </w:numPr>
      </w:pPr>
      <w:r>
        <w:t>Pontuação</w:t>
      </w:r>
      <w:r w:rsidR="000F0317">
        <w:t>:</w:t>
      </w:r>
    </w:p>
    <w:p w:rsidR="00C3727B" w:rsidRDefault="00C3727B" w:rsidP="004B1C76">
      <w:pPr>
        <w:pStyle w:val="PargrafodaLista"/>
        <w:numPr>
          <w:ilvl w:val="1"/>
          <w:numId w:val="11"/>
        </w:numPr>
      </w:pPr>
      <w:r>
        <w:t>Verifica se o jogador passou os obstáculos;</w:t>
      </w:r>
    </w:p>
    <w:p w:rsidR="000F0317" w:rsidRPr="000F0317" w:rsidRDefault="00C3727B" w:rsidP="004B1C76">
      <w:pPr>
        <w:pStyle w:val="PargrafodaLista"/>
        <w:numPr>
          <w:ilvl w:val="1"/>
          <w:numId w:val="11"/>
        </w:numPr>
      </w:pPr>
      <w:r>
        <w:t xml:space="preserve">Verifica se efectou 10 desvios (100 pontos), para aumento da velocidade de translação. </w:t>
      </w:r>
    </w:p>
    <w:p w:rsidR="00CF3733" w:rsidRPr="00840B81" w:rsidRDefault="00CF3733" w:rsidP="00CF3733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F864DCD" wp14:editId="62A98602">
            <wp:extent cx="4023253" cy="1303020"/>
            <wp:effectExtent l="190500" t="190500" r="187325" b="1828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97" t="35045" r="54757" b="39131"/>
                    <a:stretch/>
                  </pic:blipFill>
                  <pic:spPr bwMode="auto">
                    <a:xfrm>
                      <a:off x="0" y="0"/>
                      <a:ext cx="4049398" cy="13114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733" w:rsidRDefault="00CF3733" w:rsidP="00CF3733">
      <w:pPr>
        <w:pStyle w:val="Legenda"/>
        <w:jc w:val="center"/>
      </w:pPr>
      <w:r w:rsidRPr="002E1E47">
        <w:t xml:space="preserve"> </w:t>
      </w:r>
      <w:r>
        <w:t xml:space="preserve">Figura 8: </w:t>
      </w:r>
      <w:r w:rsidR="000F0317">
        <w:t>Somando a pontuação e actualizando a velocidade</w:t>
      </w:r>
      <w:r>
        <w:t>.</w:t>
      </w:r>
    </w:p>
    <w:p w:rsidR="00CF3733" w:rsidRDefault="00CF3733" w:rsidP="00CF3733"/>
    <w:p w:rsidR="009A6752" w:rsidRDefault="00CF3733" w:rsidP="004B1C76">
      <w:pPr>
        <w:pStyle w:val="Ttulo2"/>
        <w:numPr>
          <w:ilvl w:val="1"/>
          <w:numId w:val="3"/>
        </w:numPr>
      </w:pPr>
      <w:bookmarkStart w:id="15" w:name="_Toc56034067"/>
      <w:r>
        <w:lastRenderedPageBreak/>
        <w:t>MÉTODO PRINCIPAL (DRAW)</w:t>
      </w:r>
      <w:bookmarkEnd w:id="15"/>
    </w:p>
    <w:p w:rsidR="00AA5BAE" w:rsidRDefault="009A6752" w:rsidP="004B1C76">
      <w:pPr>
        <w:pStyle w:val="PargrafodaLista"/>
        <w:numPr>
          <w:ilvl w:val="0"/>
          <w:numId w:val="9"/>
        </w:numPr>
      </w:pPr>
      <w:r>
        <w:t>Refrescar o ecrã (background);</w:t>
      </w:r>
    </w:p>
    <w:p w:rsidR="00AA5BAE" w:rsidRDefault="009A6752" w:rsidP="004B1C76">
      <w:pPr>
        <w:pStyle w:val="PargrafodaLista"/>
        <w:numPr>
          <w:ilvl w:val="0"/>
          <w:numId w:val="9"/>
        </w:numPr>
      </w:pPr>
      <w:r>
        <w:t>Texto da tela inicial do jogo;</w:t>
      </w:r>
    </w:p>
    <w:p w:rsidR="00AA5BAE" w:rsidRDefault="009A6752" w:rsidP="004B1C76">
      <w:pPr>
        <w:pStyle w:val="PargrafodaLista"/>
        <w:numPr>
          <w:ilvl w:val="0"/>
          <w:numId w:val="9"/>
        </w:numPr>
      </w:pPr>
      <w:r>
        <w:t>Verificação de tecla pressionada para início do jogo;</w:t>
      </w:r>
    </w:p>
    <w:p w:rsidR="00AA5BAE" w:rsidRDefault="009A6752" w:rsidP="004B1C76">
      <w:pPr>
        <w:pStyle w:val="PargrafodaLista"/>
        <w:numPr>
          <w:ilvl w:val="0"/>
          <w:numId w:val="9"/>
        </w:numPr>
      </w:pPr>
      <w:r>
        <w:t>Verifica se o estado do jogo está habilitado para chamada de função que executa o mesmo;</w:t>
      </w:r>
    </w:p>
    <w:p w:rsidR="00AA5BAE" w:rsidRDefault="009A6752" w:rsidP="004B1C76">
      <w:pPr>
        <w:pStyle w:val="PargrafodaLista"/>
        <w:numPr>
          <w:ilvl w:val="0"/>
          <w:numId w:val="9"/>
        </w:numPr>
      </w:pPr>
      <w:r>
        <w:t xml:space="preserve">Verifica se perdeu (vendo se o número de vidas é </w:t>
      </w:r>
      <w:r w:rsidRPr="009A6752">
        <w:rPr>
          <w:b/>
        </w:rPr>
        <w:t>0</w:t>
      </w:r>
      <w:r>
        <w:t>)</w:t>
      </w:r>
      <w:r w:rsidR="00EF537C">
        <w:t>;</w:t>
      </w:r>
    </w:p>
    <w:p w:rsidR="009A6752" w:rsidRDefault="009A6752" w:rsidP="004B1C76">
      <w:pPr>
        <w:pStyle w:val="PargrafodaLista"/>
        <w:numPr>
          <w:ilvl w:val="0"/>
          <w:numId w:val="9"/>
        </w:numPr>
      </w:pPr>
      <w:r>
        <w:t>Verifica se ganhou o jogo (olhando para a posição da janela em translação do jogo)</w:t>
      </w:r>
      <w:r w:rsidR="00EB51D0">
        <w:t>.</w:t>
      </w:r>
    </w:p>
    <w:p w:rsidR="00B73175" w:rsidRDefault="00CF3733" w:rsidP="004B1C76">
      <w:pPr>
        <w:pStyle w:val="Ttulo2"/>
        <w:numPr>
          <w:ilvl w:val="1"/>
          <w:numId w:val="3"/>
        </w:numPr>
      </w:pPr>
      <w:bookmarkStart w:id="16" w:name="_Toc56034068"/>
      <w:r>
        <w:t>MÉTODOS SECUNDÁRIOS</w:t>
      </w:r>
      <w:bookmarkEnd w:id="16"/>
    </w:p>
    <w:p w:rsidR="00AA5BAE" w:rsidRDefault="009211D5" w:rsidP="004B1C76">
      <w:pPr>
        <w:pStyle w:val="PargrafodaLista"/>
        <w:numPr>
          <w:ilvl w:val="0"/>
          <w:numId w:val="10"/>
        </w:numPr>
      </w:pPr>
      <w:r w:rsidRPr="00AA5BAE">
        <w:rPr>
          <w:b/>
        </w:rPr>
        <w:t>void win()</w:t>
      </w:r>
      <w:r>
        <w:t xml:space="preserve"> – Função chamada em caso de vitória no jogo;</w:t>
      </w:r>
    </w:p>
    <w:p w:rsidR="00AA5BAE" w:rsidRDefault="00AA5BAE" w:rsidP="004B1C76">
      <w:pPr>
        <w:pStyle w:val="PargrafodaLista"/>
        <w:numPr>
          <w:ilvl w:val="0"/>
          <w:numId w:val="10"/>
        </w:numPr>
      </w:pPr>
      <w:r w:rsidRPr="00AA5BAE">
        <w:rPr>
          <w:b/>
        </w:rPr>
        <w:t xml:space="preserve"> </w:t>
      </w:r>
      <w:r w:rsidR="009211D5" w:rsidRPr="00AA5BAE">
        <w:rPr>
          <w:b/>
        </w:rPr>
        <w:t>void lost()</w:t>
      </w:r>
      <w:r w:rsidR="009211D5">
        <w:t xml:space="preserve"> – Função chamada em caso de derrota no jogo;</w:t>
      </w:r>
    </w:p>
    <w:p w:rsidR="00AA5BAE" w:rsidRDefault="00AA5BAE" w:rsidP="004B1C76">
      <w:pPr>
        <w:pStyle w:val="PargrafodaLista"/>
        <w:numPr>
          <w:ilvl w:val="0"/>
          <w:numId w:val="10"/>
        </w:numPr>
      </w:pPr>
      <w:r w:rsidRPr="00AA5BAE">
        <w:rPr>
          <w:b/>
        </w:rPr>
        <w:t xml:space="preserve"> </w:t>
      </w:r>
      <w:r w:rsidR="009211D5" w:rsidRPr="00AA5BAE">
        <w:rPr>
          <w:b/>
        </w:rPr>
        <w:t xml:space="preserve">void reset() </w:t>
      </w:r>
      <w:r w:rsidR="009211D5">
        <w:t>– Restabelece os valores das variáveis globais de configuração, posição e estado do jogo;</w:t>
      </w:r>
    </w:p>
    <w:p w:rsidR="009723D7" w:rsidRDefault="00AA5BAE" w:rsidP="004B1C76">
      <w:pPr>
        <w:pStyle w:val="PargrafodaLista"/>
        <w:numPr>
          <w:ilvl w:val="0"/>
          <w:numId w:val="10"/>
        </w:numPr>
      </w:pPr>
      <w:r w:rsidRPr="00AA5BAE">
        <w:rPr>
          <w:b/>
        </w:rPr>
        <w:t xml:space="preserve"> </w:t>
      </w:r>
      <w:r w:rsidR="009211D5" w:rsidRPr="00AA5BAE">
        <w:rPr>
          <w:b/>
        </w:rPr>
        <w:t xml:space="preserve">keyPressed() </w:t>
      </w:r>
      <w:r w:rsidR="009211D5">
        <w:t>– Função responsável dos movimentos do jogador.</w:t>
      </w:r>
    </w:p>
    <w:p w:rsidR="005F665D" w:rsidRPr="00DC1A0B" w:rsidRDefault="005F665D" w:rsidP="005F665D">
      <w:pPr>
        <w:spacing w:line="264" w:lineRule="auto"/>
        <w:ind w:firstLine="0"/>
        <w:jc w:val="left"/>
      </w:pPr>
      <w:r>
        <w:br w:type="page"/>
      </w:r>
    </w:p>
    <w:p w:rsidR="006B2E64" w:rsidRPr="006B2E64" w:rsidRDefault="00DC1A0B" w:rsidP="004B1C76">
      <w:pPr>
        <w:pStyle w:val="Ttulo1"/>
        <w:numPr>
          <w:ilvl w:val="0"/>
          <w:numId w:val="3"/>
        </w:numPr>
      </w:pPr>
      <w:bookmarkStart w:id="17" w:name="_Toc56034069"/>
      <w:r>
        <w:lastRenderedPageBreak/>
        <w:t>T</w:t>
      </w:r>
      <w:r w:rsidR="00BB7801">
        <w:t>ESTES</w:t>
      </w:r>
      <w:r w:rsidR="009C1534">
        <w:t xml:space="preserve"> E RESULTADOS</w:t>
      </w:r>
      <w:bookmarkEnd w:id="17"/>
    </w:p>
    <w:p w:rsidR="000F0317" w:rsidRPr="00840B81" w:rsidRDefault="000F0317" w:rsidP="000F0317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2AB5829" wp14:editId="0493C7FE">
            <wp:extent cx="3666497" cy="2430780"/>
            <wp:effectExtent l="190500" t="190500" r="181610" b="1981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368" t="27048" r="29093" b="23989"/>
                    <a:stretch/>
                  </pic:blipFill>
                  <pic:spPr bwMode="auto">
                    <a:xfrm>
                      <a:off x="0" y="0"/>
                      <a:ext cx="3674473" cy="24360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E64" w:rsidRDefault="000F0317" w:rsidP="006B2E64">
      <w:pPr>
        <w:pStyle w:val="Legenda"/>
        <w:jc w:val="center"/>
      </w:pPr>
      <w:r w:rsidRPr="002E1E47">
        <w:t xml:space="preserve"> </w:t>
      </w:r>
      <w:r>
        <w:t>Figura 9: Tela inicial do jogo.</w:t>
      </w:r>
    </w:p>
    <w:p w:rsidR="006B2E64" w:rsidRPr="006B2E64" w:rsidRDefault="006B2E64" w:rsidP="006B2E64"/>
    <w:p w:rsidR="006B2E64" w:rsidRPr="00840B81" w:rsidRDefault="006B2E64" w:rsidP="006B2E64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E0E523D" wp14:editId="6CE40703">
            <wp:extent cx="3698057" cy="2446020"/>
            <wp:effectExtent l="190500" t="190500" r="188595" b="18288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367" t="27162" r="29087" b="23981"/>
                    <a:stretch/>
                  </pic:blipFill>
                  <pic:spPr bwMode="auto">
                    <a:xfrm>
                      <a:off x="0" y="0"/>
                      <a:ext cx="3712763" cy="24557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E64" w:rsidRDefault="006B2E64" w:rsidP="006B2E64">
      <w:pPr>
        <w:pStyle w:val="Legenda"/>
        <w:jc w:val="center"/>
      </w:pPr>
      <w:r w:rsidRPr="002E1E47">
        <w:t xml:space="preserve"> </w:t>
      </w:r>
      <w:r>
        <w:t>Figura 10: Jogo decorrendo.</w:t>
      </w:r>
    </w:p>
    <w:p w:rsidR="006B2E64" w:rsidRDefault="006B2E64" w:rsidP="006B2E64">
      <w:pPr>
        <w:ind w:firstLine="0"/>
        <w:jc w:val="center"/>
        <w:rPr>
          <w:noProof/>
          <w:lang w:val="en-US"/>
        </w:rPr>
      </w:pPr>
    </w:p>
    <w:p w:rsidR="006B2E64" w:rsidRPr="00840B81" w:rsidRDefault="006B2E64" w:rsidP="006B2E64">
      <w:pPr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2E71D09" wp14:editId="2751C600">
            <wp:extent cx="3550920" cy="2364114"/>
            <wp:effectExtent l="190500" t="190500" r="182880" b="18859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214" t="26691" r="28970" b="23811"/>
                    <a:stretch/>
                  </pic:blipFill>
                  <pic:spPr bwMode="auto">
                    <a:xfrm>
                      <a:off x="0" y="0"/>
                      <a:ext cx="3557669" cy="23686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E64" w:rsidRDefault="006B2E64" w:rsidP="006B2E64">
      <w:pPr>
        <w:pStyle w:val="Legenda"/>
        <w:jc w:val="center"/>
      </w:pPr>
      <w:r w:rsidRPr="002E1E47">
        <w:t xml:space="preserve"> </w:t>
      </w:r>
      <w:r>
        <w:t>Figura 11: Colisão com um obstáculo.</w:t>
      </w:r>
    </w:p>
    <w:p w:rsidR="006B2E64" w:rsidRPr="004144C7" w:rsidRDefault="006B2E64" w:rsidP="006B2E64">
      <w:pPr>
        <w:rPr>
          <w:noProof/>
        </w:rPr>
      </w:pPr>
    </w:p>
    <w:p w:rsidR="006B2E64" w:rsidRPr="00840B81" w:rsidRDefault="006B2E64" w:rsidP="006B2E64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95DCDF2" wp14:editId="0EB28752">
            <wp:extent cx="3568511" cy="2377440"/>
            <wp:effectExtent l="0" t="0" r="0" b="381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341" t="27048" r="28961" b="23560"/>
                    <a:stretch/>
                  </pic:blipFill>
                  <pic:spPr bwMode="auto">
                    <a:xfrm>
                      <a:off x="0" y="0"/>
                      <a:ext cx="3577489" cy="2383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317" w:rsidRPr="000F0317" w:rsidRDefault="006B2E64" w:rsidP="006B2E64">
      <w:pPr>
        <w:pStyle w:val="Legenda"/>
        <w:jc w:val="center"/>
      </w:pPr>
      <w:r w:rsidRPr="002E1E47">
        <w:t xml:space="preserve"> </w:t>
      </w:r>
      <w:r>
        <w:t>Figura 12: Vitória.</w:t>
      </w:r>
    </w:p>
    <w:p w:rsidR="004F5FE3" w:rsidRDefault="004F5FE3" w:rsidP="004F5FE3">
      <w:pPr>
        <w:ind w:firstLine="0"/>
        <w:jc w:val="center"/>
      </w:pPr>
    </w:p>
    <w:p w:rsidR="00756D90" w:rsidRDefault="00A94800">
      <w:pPr>
        <w:spacing w:line="264" w:lineRule="auto"/>
        <w:ind w:firstLine="0"/>
        <w:jc w:val="left"/>
      </w:pPr>
      <w:r>
        <w:br w:type="page"/>
      </w:r>
    </w:p>
    <w:p w:rsidR="008D0C97" w:rsidRDefault="00B53A1E" w:rsidP="00B53A1E">
      <w:pPr>
        <w:pStyle w:val="Ttulo1"/>
      </w:pPr>
      <w:bookmarkStart w:id="18" w:name="_Toc56034070"/>
      <w:r>
        <w:lastRenderedPageBreak/>
        <w:t>R</w:t>
      </w:r>
      <w:r w:rsidR="00631FE7">
        <w:t>EFERÊNCIAS</w:t>
      </w:r>
      <w:bookmarkEnd w:id="18"/>
    </w:p>
    <w:p w:rsidR="005F0512" w:rsidRPr="007F3B98" w:rsidRDefault="001B188A" w:rsidP="004B1C76">
      <w:pPr>
        <w:pStyle w:val="PargrafodaLista"/>
        <w:numPr>
          <w:ilvl w:val="0"/>
          <w:numId w:val="4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AGOSTINHO, Solander. T</w:t>
      </w:r>
      <w:r w:rsidR="00564003">
        <w:rPr>
          <w:rFonts w:cs="Times New Roman"/>
          <w:sz w:val="28"/>
          <w:szCs w:val="28"/>
        </w:rPr>
        <w:t>RANSFORMAÇÕES GEOMÉTRICAS</w:t>
      </w:r>
      <w:r>
        <w:rPr>
          <w:rFonts w:cs="Times New Roman"/>
          <w:sz w:val="28"/>
          <w:szCs w:val="28"/>
        </w:rPr>
        <w:t>. Luanda: ISPTEC, 2020</w:t>
      </w:r>
      <w:r w:rsidR="00564003">
        <w:rPr>
          <w:rFonts w:cs="Times New Roman"/>
          <w:sz w:val="28"/>
          <w:szCs w:val="28"/>
        </w:rPr>
        <w:t>.</w:t>
      </w:r>
    </w:p>
    <w:p w:rsidR="001B0D19" w:rsidRPr="005F665D" w:rsidRDefault="00564003" w:rsidP="004B1C76">
      <w:pPr>
        <w:pStyle w:val="Pargrafoda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Conci</w:t>
      </w:r>
      <w:r w:rsidR="00E52AD9" w:rsidRPr="00B7063C">
        <w:rPr>
          <w:sz w:val="28"/>
          <w:szCs w:val="28"/>
        </w:rPr>
        <w:t xml:space="preserve">, </w:t>
      </w:r>
      <w:r>
        <w:rPr>
          <w:sz w:val="28"/>
          <w:szCs w:val="28"/>
        </w:rPr>
        <w:t>Aura; AZEVEDO, Eduardo</w:t>
      </w:r>
      <w:r w:rsidR="00E52AD9" w:rsidRPr="00B7063C">
        <w:rPr>
          <w:sz w:val="28"/>
          <w:szCs w:val="28"/>
        </w:rPr>
        <w:t xml:space="preserve">. </w:t>
      </w:r>
      <w:r>
        <w:rPr>
          <w:sz w:val="28"/>
          <w:szCs w:val="28"/>
        </w:rPr>
        <w:t>TEORIA DA COMPUTAÇÃO GRÁFICA</w:t>
      </w:r>
      <w:r w:rsidR="00B17F46" w:rsidRPr="00B7063C">
        <w:rPr>
          <w:sz w:val="28"/>
          <w:szCs w:val="28"/>
        </w:rPr>
        <w:t xml:space="preserve">. </w:t>
      </w:r>
      <w:r>
        <w:rPr>
          <w:sz w:val="28"/>
          <w:szCs w:val="28"/>
        </w:rPr>
        <w:t>RJ</w:t>
      </w:r>
      <w:r w:rsidR="00B17F46" w:rsidRPr="00B7063C">
        <w:rPr>
          <w:sz w:val="28"/>
          <w:szCs w:val="28"/>
        </w:rPr>
        <w:t xml:space="preserve">: </w:t>
      </w:r>
      <w:r>
        <w:rPr>
          <w:sz w:val="28"/>
          <w:szCs w:val="28"/>
        </w:rPr>
        <w:t>Editora Campus.</w:t>
      </w:r>
    </w:p>
    <w:sectPr w:rsidR="001B0D19" w:rsidRPr="005F665D" w:rsidSect="000A2100">
      <w:headerReference w:type="default" r:id="rId23"/>
      <w:footerReference w:type="default" r:id="rId24"/>
      <w:headerReference w:type="first" r:id="rId25"/>
      <w:footerReference w:type="first" r:id="rId26"/>
      <w:pgSz w:w="11906" w:h="16838" w:code="9"/>
      <w:pgMar w:top="1701" w:right="1134" w:bottom="1134" w:left="1701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44D4" w:rsidRDefault="009744D4" w:rsidP="00C6554A">
      <w:pPr>
        <w:spacing w:before="0" w:after="0" w:line="240" w:lineRule="auto"/>
      </w:pPr>
      <w:r>
        <w:separator/>
      </w:r>
    </w:p>
  </w:endnote>
  <w:endnote w:type="continuationSeparator" w:id="0">
    <w:p w:rsidR="009744D4" w:rsidRDefault="009744D4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0317" w:rsidRDefault="000F0317" w:rsidP="007540F6">
    <w:pPr>
      <w:pStyle w:val="Rodap"/>
      <w:ind w:firstLine="0"/>
      <w:jc w:val="both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0317" w:rsidRDefault="000F0317" w:rsidP="007540F6">
    <w:pPr>
      <w:pStyle w:val="Rodap"/>
      <w:ind w:firstLine="0"/>
      <w:jc w:val="both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0317" w:rsidRDefault="000F031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44D4" w:rsidRDefault="009744D4" w:rsidP="00C6554A">
      <w:pPr>
        <w:spacing w:before="0" w:after="0" w:line="240" w:lineRule="auto"/>
      </w:pPr>
      <w:r>
        <w:separator/>
      </w:r>
    </w:p>
  </w:footnote>
  <w:footnote w:type="continuationSeparator" w:id="0">
    <w:p w:rsidR="009744D4" w:rsidRDefault="009744D4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0317" w:rsidRDefault="000F0317" w:rsidP="00FA20A3">
    <w:pPr>
      <w:pStyle w:val="Cabealho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24130539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F0317" w:rsidRDefault="000F0317">
        <w:pPr>
          <w:pStyle w:val="Cabealho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0F0317" w:rsidRDefault="000F031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96905365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F0317" w:rsidRDefault="000F0317">
        <w:pPr>
          <w:pStyle w:val="Cabealho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4696" w:rsidRPr="00254696">
          <w:rPr>
            <w:b/>
            <w:bCs/>
            <w:noProof/>
          </w:rPr>
          <w:t>12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0F0317" w:rsidRDefault="000F0317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95177971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F0317" w:rsidRDefault="000F0317">
        <w:pPr>
          <w:pStyle w:val="Cabealho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4696" w:rsidRPr="00254696">
          <w:rPr>
            <w:b/>
            <w:bCs/>
            <w:noProof/>
          </w:rPr>
          <w:t>1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0F0317" w:rsidRDefault="000F031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BAA6FCB4"/>
    <w:lvl w:ilvl="0">
      <w:start w:val="1"/>
      <w:numFmt w:val="bullet"/>
      <w:pStyle w:val="Commarcador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44D2D4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105C45"/>
    <w:multiLevelType w:val="hybridMultilevel"/>
    <w:tmpl w:val="366C25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30126B3"/>
    <w:multiLevelType w:val="multilevel"/>
    <w:tmpl w:val="2556974A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5" w15:restartNumberingAfterBreak="0">
    <w:nsid w:val="2D165131"/>
    <w:multiLevelType w:val="multilevel"/>
    <w:tmpl w:val="2556974A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6" w15:restartNumberingAfterBreak="0">
    <w:nsid w:val="3232723F"/>
    <w:multiLevelType w:val="hybridMultilevel"/>
    <w:tmpl w:val="C68A0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BB6C63"/>
    <w:multiLevelType w:val="hybridMultilevel"/>
    <w:tmpl w:val="AE52F9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9EA6762"/>
    <w:multiLevelType w:val="hybridMultilevel"/>
    <w:tmpl w:val="BCA0E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05C1167"/>
    <w:multiLevelType w:val="hybridMultilevel"/>
    <w:tmpl w:val="21EEF3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0FE034D"/>
    <w:multiLevelType w:val="multilevel"/>
    <w:tmpl w:val="A2168CE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6"/>
  </w:num>
  <w:num w:numId="5">
    <w:abstractNumId w:val="9"/>
  </w:num>
  <w:num w:numId="6">
    <w:abstractNumId w:val="7"/>
  </w:num>
  <w:num w:numId="7">
    <w:abstractNumId w:val="8"/>
  </w:num>
  <w:num w:numId="8">
    <w:abstractNumId w:val="5"/>
  </w:num>
  <w:num w:numId="9">
    <w:abstractNumId w:val="10"/>
  </w:num>
  <w:num w:numId="10">
    <w:abstractNumId w:val="3"/>
  </w:num>
  <w:num w:numId="11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127"/>
    <w:rsid w:val="000027A9"/>
    <w:rsid w:val="0000429F"/>
    <w:rsid w:val="000144D8"/>
    <w:rsid w:val="00032CF0"/>
    <w:rsid w:val="00044685"/>
    <w:rsid w:val="00073A90"/>
    <w:rsid w:val="000A2100"/>
    <w:rsid w:val="000B4424"/>
    <w:rsid w:val="000C116A"/>
    <w:rsid w:val="000C67B8"/>
    <w:rsid w:val="000C6EEA"/>
    <w:rsid w:val="000D2FA7"/>
    <w:rsid w:val="000E463E"/>
    <w:rsid w:val="000F0317"/>
    <w:rsid w:val="00103BBB"/>
    <w:rsid w:val="00125034"/>
    <w:rsid w:val="0013139E"/>
    <w:rsid w:val="00131790"/>
    <w:rsid w:val="00165487"/>
    <w:rsid w:val="00172CE2"/>
    <w:rsid w:val="0017403F"/>
    <w:rsid w:val="001902F8"/>
    <w:rsid w:val="001916E4"/>
    <w:rsid w:val="001A4F0D"/>
    <w:rsid w:val="001B0D19"/>
    <w:rsid w:val="001B188A"/>
    <w:rsid w:val="001B5A4F"/>
    <w:rsid w:val="001D0252"/>
    <w:rsid w:val="001D69A0"/>
    <w:rsid w:val="00215FE5"/>
    <w:rsid w:val="002234F7"/>
    <w:rsid w:val="00254696"/>
    <w:rsid w:val="002554CD"/>
    <w:rsid w:val="00255EFB"/>
    <w:rsid w:val="00274725"/>
    <w:rsid w:val="00275974"/>
    <w:rsid w:val="00290624"/>
    <w:rsid w:val="00293B83"/>
    <w:rsid w:val="002B198B"/>
    <w:rsid w:val="002B4294"/>
    <w:rsid w:val="002D5557"/>
    <w:rsid w:val="002E1E47"/>
    <w:rsid w:val="002E2D97"/>
    <w:rsid w:val="003015FD"/>
    <w:rsid w:val="00313B21"/>
    <w:rsid w:val="0032362C"/>
    <w:rsid w:val="00326294"/>
    <w:rsid w:val="0033261F"/>
    <w:rsid w:val="00333D0D"/>
    <w:rsid w:val="003B4352"/>
    <w:rsid w:val="003B6EFA"/>
    <w:rsid w:val="003E16A4"/>
    <w:rsid w:val="004144C7"/>
    <w:rsid w:val="004425DB"/>
    <w:rsid w:val="00467957"/>
    <w:rsid w:val="00482138"/>
    <w:rsid w:val="004B1C76"/>
    <w:rsid w:val="004C049F"/>
    <w:rsid w:val="004E4CB7"/>
    <w:rsid w:val="004F4041"/>
    <w:rsid w:val="004F5FE3"/>
    <w:rsid w:val="004F75CE"/>
    <w:rsid w:val="005000E2"/>
    <w:rsid w:val="00503471"/>
    <w:rsid w:val="005116C2"/>
    <w:rsid w:val="00512A04"/>
    <w:rsid w:val="00564003"/>
    <w:rsid w:val="0056410A"/>
    <w:rsid w:val="00574059"/>
    <w:rsid w:val="005B1172"/>
    <w:rsid w:val="005E3267"/>
    <w:rsid w:val="005F0512"/>
    <w:rsid w:val="005F665D"/>
    <w:rsid w:val="00627AD4"/>
    <w:rsid w:val="00631FE7"/>
    <w:rsid w:val="00643AD4"/>
    <w:rsid w:val="00647E1F"/>
    <w:rsid w:val="00655947"/>
    <w:rsid w:val="0067215B"/>
    <w:rsid w:val="00681500"/>
    <w:rsid w:val="00685FD3"/>
    <w:rsid w:val="00696D60"/>
    <w:rsid w:val="006A3CE7"/>
    <w:rsid w:val="006A4E80"/>
    <w:rsid w:val="006B2E64"/>
    <w:rsid w:val="006D5BA3"/>
    <w:rsid w:val="006E632C"/>
    <w:rsid w:val="006F7340"/>
    <w:rsid w:val="00714CB0"/>
    <w:rsid w:val="0073175B"/>
    <w:rsid w:val="007320F7"/>
    <w:rsid w:val="00733FA3"/>
    <w:rsid w:val="00734A75"/>
    <w:rsid w:val="00735491"/>
    <w:rsid w:val="007540F6"/>
    <w:rsid w:val="00756D90"/>
    <w:rsid w:val="00790A31"/>
    <w:rsid w:val="007A42FD"/>
    <w:rsid w:val="007C4D36"/>
    <w:rsid w:val="007E288A"/>
    <w:rsid w:val="007F0FBF"/>
    <w:rsid w:val="007F3B98"/>
    <w:rsid w:val="0082079E"/>
    <w:rsid w:val="00840B81"/>
    <w:rsid w:val="00844F2A"/>
    <w:rsid w:val="00855799"/>
    <w:rsid w:val="00887D59"/>
    <w:rsid w:val="008A1AC2"/>
    <w:rsid w:val="008A1C3B"/>
    <w:rsid w:val="008B5D19"/>
    <w:rsid w:val="008B6703"/>
    <w:rsid w:val="008C1798"/>
    <w:rsid w:val="008C1FC6"/>
    <w:rsid w:val="008D0C97"/>
    <w:rsid w:val="008E5AF8"/>
    <w:rsid w:val="008F38E6"/>
    <w:rsid w:val="00906879"/>
    <w:rsid w:val="009134D1"/>
    <w:rsid w:val="00920E33"/>
    <w:rsid w:val="009211D5"/>
    <w:rsid w:val="009242FE"/>
    <w:rsid w:val="009537C4"/>
    <w:rsid w:val="00953D06"/>
    <w:rsid w:val="009723D7"/>
    <w:rsid w:val="009744D4"/>
    <w:rsid w:val="00986F7E"/>
    <w:rsid w:val="009A6752"/>
    <w:rsid w:val="009C1534"/>
    <w:rsid w:val="009C1878"/>
    <w:rsid w:val="009D2123"/>
    <w:rsid w:val="009E3F90"/>
    <w:rsid w:val="00A01CA9"/>
    <w:rsid w:val="00A30553"/>
    <w:rsid w:val="00A36C73"/>
    <w:rsid w:val="00A3739E"/>
    <w:rsid w:val="00A42FC8"/>
    <w:rsid w:val="00A664DF"/>
    <w:rsid w:val="00A70A48"/>
    <w:rsid w:val="00A83AB1"/>
    <w:rsid w:val="00A94800"/>
    <w:rsid w:val="00AA5BAE"/>
    <w:rsid w:val="00AE26D4"/>
    <w:rsid w:val="00B17F46"/>
    <w:rsid w:val="00B238BB"/>
    <w:rsid w:val="00B42EAD"/>
    <w:rsid w:val="00B43BCF"/>
    <w:rsid w:val="00B53A1E"/>
    <w:rsid w:val="00B7063C"/>
    <w:rsid w:val="00B72B2F"/>
    <w:rsid w:val="00B73175"/>
    <w:rsid w:val="00B87916"/>
    <w:rsid w:val="00B93B94"/>
    <w:rsid w:val="00B9652D"/>
    <w:rsid w:val="00BB0C66"/>
    <w:rsid w:val="00BB17EF"/>
    <w:rsid w:val="00BB3C8A"/>
    <w:rsid w:val="00BB7801"/>
    <w:rsid w:val="00BF6DB2"/>
    <w:rsid w:val="00C2001E"/>
    <w:rsid w:val="00C20379"/>
    <w:rsid w:val="00C3727B"/>
    <w:rsid w:val="00C47DBC"/>
    <w:rsid w:val="00C6554A"/>
    <w:rsid w:val="00C73584"/>
    <w:rsid w:val="00C7578E"/>
    <w:rsid w:val="00C80F1C"/>
    <w:rsid w:val="00C810AD"/>
    <w:rsid w:val="00C9647C"/>
    <w:rsid w:val="00CB5D85"/>
    <w:rsid w:val="00CC2DB6"/>
    <w:rsid w:val="00CC5D7B"/>
    <w:rsid w:val="00CD1199"/>
    <w:rsid w:val="00CE3866"/>
    <w:rsid w:val="00CF3733"/>
    <w:rsid w:val="00D27C89"/>
    <w:rsid w:val="00D35528"/>
    <w:rsid w:val="00D37774"/>
    <w:rsid w:val="00D74174"/>
    <w:rsid w:val="00D74E07"/>
    <w:rsid w:val="00D97A86"/>
    <w:rsid w:val="00DB2E69"/>
    <w:rsid w:val="00DC1A0B"/>
    <w:rsid w:val="00DC47FF"/>
    <w:rsid w:val="00DD2456"/>
    <w:rsid w:val="00E20F12"/>
    <w:rsid w:val="00E33210"/>
    <w:rsid w:val="00E52AD9"/>
    <w:rsid w:val="00E546E0"/>
    <w:rsid w:val="00E629FA"/>
    <w:rsid w:val="00E659B7"/>
    <w:rsid w:val="00E958B9"/>
    <w:rsid w:val="00E97483"/>
    <w:rsid w:val="00EB1C42"/>
    <w:rsid w:val="00EB3C7C"/>
    <w:rsid w:val="00EB51D0"/>
    <w:rsid w:val="00ED7127"/>
    <w:rsid w:val="00ED7C44"/>
    <w:rsid w:val="00EE634D"/>
    <w:rsid w:val="00EF4C9A"/>
    <w:rsid w:val="00EF4DAB"/>
    <w:rsid w:val="00EF537C"/>
    <w:rsid w:val="00F2550A"/>
    <w:rsid w:val="00F5084C"/>
    <w:rsid w:val="00F6732D"/>
    <w:rsid w:val="00F70612"/>
    <w:rsid w:val="00F77DDF"/>
    <w:rsid w:val="00FA20A3"/>
    <w:rsid w:val="00FA3AE3"/>
    <w:rsid w:val="00FA59EB"/>
    <w:rsid w:val="00FB5AE8"/>
    <w:rsid w:val="00FE058A"/>
    <w:rsid w:val="00FE2AF2"/>
    <w:rsid w:val="00FF6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7B7D5A"/>
  <w15:chartTrackingRefBased/>
  <w15:docId w15:val="{4AE84699-AE0F-45F8-8EE3-1F6132C1F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pt-P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29FA"/>
    <w:pPr>
      <w:spacing w:line="360" w:lineRule="auto"/>
      <w:ind w:firstLine="720"/>
      <w:jc w:val="both"/>
    </w:pPr>
    <w:rPr>
      <w:rFonts w:ascii="Times New Roman" w:hAnsi="Times New Roman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B53A1E"/>
    <w:pPr>
      <w:keepNext/>
      <w:keepLines/>
      <w:spacing w:before="360" w:after="120" w:line="480" w:lineRule="auto"/>
      <w:ind w:firstLine="0"/>
      <w:contextualSpacing/>
      <w:outlineLvl w:val="0"/>
    </w:pPr>
    <w:rPr>
      <w:rFonts w:ascii="Britannic Bold" w:eastAsiaTheme="majorEastAsia" w:hAnsi="Britannic Bold" w:cstheme="majorBidi"/>
      <w:b/>
      <w:color w:val="auto"/>
      <w:sz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27C89"/>
    <w:pPr>
      <w:keepNext/>
      <w:keepLines/>
      <w:spacing w:before="240" w:after="0"/>
      <w:ind w:firstLine="0"/>
      <w:contextualSpacing/>
      <w:outlineLvl w:val="1"/>
    </w:pPr>
    <w:rPr>
      <w:rFonts w:ascii="Arial" w:eastAsiaTheme="majorEastAsia" w:hAnsi="Arial" w:cstheme="majorBidi"/>
      <w:b/>
      <w:caps/>
      <w:color w:val="auto"/>
      <w:sz w:val="30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F4C9A"/>
    <w:pPr>
      <w:keepNext/>
      <w:keepLines/>
      <w:spacing w:before="40" w:after="0"/>
      <w:ind w:firstLine="0"/>
      <w:outlineLvl w:val="2"/>
    </w:pPr>
    <w:rPr>
      <w:rFonts w:ascii="Book Antiqua" w:eastAsiaTheme="majorEastAsia" w:hAnsi="Book Antiqua" w:cstheme="majorBidi"/>
      <w:b/>
      <w:color w:val="auto"/>
      <w:sz w:val="28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53A1E"/>
    <w:rPr>
      <w:rFonts w:ascii="Britannic Bold" w:eastAsiaTheme="majorEastAsia" w:hAnsi="Britannic Bold" w:cstheme="majorBidi"/>
      <w:b/>
      <w:color w:val="auto"/>
      <w:sz w:val="40"/>
    </w:rPr>
  </w:style>
  <w:style w:type="character" w:customStyle="1" w:styleId="Ttulo2Char">
    <w:name w:val="Título 2 Char"/>
    <w:basedOn w:val="Fontepargpadro"/>
    <w:link w:val="Ttulo2"/>
    <w:uiPriority w:val="9"/>
    <w:rsid w:val="00D27C89"/>
    <w:rPr>
      <w:rFonts w:ascii="Arial" w:eastAsiaTheme="majorEastAsia" w:hAnsi="Arial" w:cstheme="majorBidi"/>
      <w:b/>
      <w:caps/>
      <w:color w:val="auto"/>
      <w:sz w:val="30"/>
    </w:rPr>
  </w:style>
  <w:style w:type="paragraph" w:customStyle="1" w:styleId="InformaesdeContacto">
    <w:name w:val="Informações de Contacto"/>
    <w:basedOn w:val="Normal"/>
    <w:uiPriority w:val="4"/>
    <w:qFormat/>
    <w:rsid w:val="00C6554A"/>
    <w:pPr>
      <w:spacing w:before="0" w:after="0"/>
      <w:jc w:val="center"/>
    </w:pPr>
  </w:style>
  <w:style w:type="paragraph" w:styleId="Commarcadores">
    <w:name w:val="List Bullet"/>
    <w:basedOn w:val="Normal"/>
    <w:uiPriority w:val="10"/>
    <w:unhideWhenUsed/>
    <w:qFormat/>
    <w:rsid w:val="00C6554A"/>
    <w:pPr>
      <w:numPr>
        <w:numId w:val="2"/>
      </w:numPr>
    </w:pPr>
  </w:style>
  <w:style w:type="paragraph" w:styleId="Ttulo">
    <w:name w:val="Title"/>
    <w:basedOn w:val="Normal"/>
    <w:link w:val="TtuloChar"/>
    <w:uiPriority w:val="2"/>
    <w:unhideWhenUsed/>
    <w:qFormat/>
    <w:rsid w:val="006E632C"/>
    <w:pPr>
      <w:spacing w:before="480" w:after="40" w:line="480" w:lineRule="auto"/>
      <w:contextualSpacing/>
      <w:jc w:val="left"/>
    </w:pPr>
    <w:rPr>
      <w:rFonts w:asciiTheme="majorHAnsi" w:eastAsiaTheme="majorEastAsia" w:hAnsiTheme="majorHAnsi" w:cstheme="majorBidi"/>
      <w:b/>
      <w:kern w:val="28"/>
      <w:sz w:val="40"/>
    </w:rPr>
  </w:style>
  <w:style w:type="character" w:customStyle="1" w:styleId="TtuloChar">
    <w:name w:val="Título Char"/>
    <w:basedOn w:val="Fontepargpadro"/>
    <w:link w:val="Ttulo"/>
    <w:uiPriority w:val="2"/>
    <w:rsid w:val="006E632C"/>
    <w:rPr>
      <w:rFonts w:asciiTheme="majorHAnsi" w:eastAsiaTheme="majorEastAsia" w:hAnsiTheme="majorHAnsi" w:cstheme="majorBidi"/>
      <w:b/>
      <w:color w:val="000000" w:themeColor="text1"/>
      <w:kern w:val="28"/>
      <w:sz w:val="40"/>
    </w:rPr>
  </w:style>
  <w:style w:type="paragraph" w:styleId="Subttulo">
    <w:name w:val="Subtitle"/>
    <w:basedOn w:val="Normal"/>
    <w:link w:val="SubttuloChar"/>
    <w:uiPriority w:val="3"/>
    <w:unhideWhenUsed/>
    <w:qFormat/>
    <w:rsid w:val="00333D0D"/>
    <w:pPr>
      <w:numPr>
        <w:ilvl w:val="1"/>
      </w:numPr>
      <w:spacing w:before="0" w:after="480"/>
      <w:ind w:firstLine="72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har">
    <w:name w:val="Subtítulo Char"/>
    <w:basedOn w:val="Fontepargpadro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Rodap">
    <w:name w:val="footer"/>
    <w:basedOn w:val="Normal"/>
    <w:link w:val="Rodap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RodapChar">
    <w:name w:val="Rodapé Char"/>
    <w:basedOn w:val="Fontepargpadro"/>
    <w:link w:val="Rodap"/>
    <w:uiPriority w:val="99"/>
    <w:rsid w:val="00C6554A"/>
    <w:rPr>
      <w:caps/>
    </w:rPr>
  </w:style>
  <w:style w:type="paragraph" w:customStyle="1" w:styleId="Fotografia">
    <w:name w:val="Fotografia"/>
    <w:basedOn w:val="Normal"/>
    <w:link w:val="FotografiaCarter"/>
    <w:uiPriority w:val="1"/>
    <w:qFormat/>
    <w:rsid w:val="00631FE7"/>
    <w:pPr>
      <w:spacing w:before="0" w:after="0" w:line="240" w:lineRule="auto"/>
      <w:ind w:firstLine="0"/>
      <w:jc w:val="center"/>
    </w:pPr>
  </w:style>
  <w:style w:type="paragraph" w:styleId="Cabealho">
    <w:name w:val="header"/>
    <w:basedOn w:val="Normal"/>
    <w:link w:val="CabealhoChar"/>
    <w:uiPriority w:val="99"/>
    <w:unhideWhenUsed/>
    <w:rsid w:val="00C6554A"/>
    <w:pPr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Numerada">
    <w:name w:val="List Number"/>
    <w:basedOn w:val="Normal"/>
    <w:uiPriority w:val="11"/>
    <w:unhideWhenUsed/>
    <w:qFormat/>
    <w:rsid w:val="00C6554A"/>
    <w:pPr>
      <w:numPr>
        <w:numId w:val="1"/>
      </w:numPr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EF4C9A"/>
    <w:rPr>
      <w:rFonts w:ascii="Book Antiqua" w:eastAsiaTheme="majorEastAsia" w:hAnsi="Book Antiqua" w:cstheme="majorBidi"/>
      <w:b/>
      <w:color w:val="auto"/>
      <w:sz w:val="28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eIntensa">
    <w:name w:val="Intense Emphasis"/>
    <w:basedOn w:val="Fontepargpadr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C6554A"/>
    <w:rPr>
      <w:i/>
      <w:iCs/>
      <w:color w:val="007789" w:themeColor="accent1" w:themeShade="BF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554A"/>
    <w:rPr>
      <w:rFonts w:ascii="Segoe UI" w:hAnsi="Segoe UI" w:cs="Segoe UI"/>
      <w:szCs w:val="18"/>
    </w:rPr>
  </w:style>
  <w:style w:type="paragraph" w:styleId="Textoembloco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C6554A"/>
    <w:rPr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C6554A"/>
    <w:rPr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C6554A"/>
    <w:rPr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6554A"/>
    <w:rPr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6554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6554A"/>
    <w:rPr>
      <w:b/>
      <w:bCs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C6554A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6554A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C6554A"/>
    <w:rPr>
      <w:szCs w:val="20"/>
    </w:rPr>
  </w:style>
  <w:style w:type="character" w:styleId="CdigoHTML">
    <w:name w:val="HTML Code"/>
    <w:basedOn w:val="Fontepargpadr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6554A"/>
    <w:rPr>
      <w:rFonts w:ascii="Consolas" w:hAnsi="Consolas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Fontepargpadro"/>
    <w:uiPriority w:val="99"/>
    <w:unhideWhenUsed/>
    <w:rsid w:val="00C6554A"/>
    <w:rPr>
      <w:color w:val="835D00" w:themeColor="accent3" w:themeShade="80"/>
      <w:u w:val="single"/>
    </w:rPr>
  </w:style>
  <w:style w:type="paragraph" w:styleId="Textodemacro">
    <w:name w:val="macro"/>
    <w:link w:val="Textodemacro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C6554A"/>
    <w:rPr>
      <w:rFonts w:ascii="Consolas" w:hAnsi="Consolas"/>
      <w:szCs w:val="20"/>
    </w:rPr>
  </w:style>
  <w:style w:type="character" w:styleId="TextodoEspaoReservado">
    <w:name w:val="Placeholder Text"/>
    <w:basedOn w:val="Fontepargpadro"/>
    <w:uiPriority w:val="99"/>
    <w:semiHidden/>
    <w:rsid w:val="00C6554A"/>
    <w:rPr>
      <w:color w:val="595959" w:themeColor="text1" w:themeTint="A6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C6554A"/>
    <w:rPr>
      <w:rFonts w:ascii="Consolas" w:hAnsi="Consolas"/>
      <w:szCs w:val="21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NormalWeb">
    <w:name w:val="Normal (Web)"/>
    <w:basedOn w:val="Normal"/>
    <w:uiPriority w:val="99"/>
    <w:unhideWhenUsed/>
    <w:rsid w:val="00E629F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Cs w:val="24"/>
      <w:lang w:val="pt-BR"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6E632C"/>
    <w:pPr>
      <w:spacing w:before="240" w:after="0" w:line="259" w:lineRule="auto"/>
      <w:contextualSpacing w:val="0"/>
      <w:jc w:val="left"/>
      <w:outlineLvl w:val="9"/>
    </w:pPr>
    <w:rPr>
      <w:b w:val="0"/>
      <w:color w:val="007789" w:themeColor="accent1" w:themeShade="BF"/>
      <w:sz w:val="32"/>
      <w:szCs w:val="32"/>
      <w:lang w:val="pt-AO" w:eastAsia="pt-AO"/>
    </w:rPr>
  </w:style>
  <w:style w:type="paragraph" w:styleId="Sumrio1">
    <w:name w:val="toc 1"/>
    <w:basedOn w:val="Normal"/>
    <w:next w:val="Normal"/>
    <w:autoRedefine/>
    <w:uiPriority w:val="39"/>
    <w:unhideWhenUsed/>
    <w:rsid w:val="00631FE7"/>
    <w:pPr>
      <w:tabs>
        <w:tab w:val="left" w:pos="1320"/>
        <w:tab w:val="right" w:leader="dot" w:pos="8494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116C2"/>
    <w:pPr>
      <w:spacing w:after="100"/>
      <w:ind w:left="240"/>
    </w:pPr>
  </w:style>
  <w:style w:type="paragraph" w:styleId="PargrafodaLista">
    <w:name w:val="List Paragraph"/>
    <w:basedOn w:val="Normal"/>
    <w:uiPriority w:val="34"/>
    <w:unhideWhenUsed/>
    <w:qFormat/>
    <w:rsid w:val="004425DB"/>
    <w:pPr>
      <w:ind w:left="720"/>
      <w:contextualSpacing/>
    </w:pPr>
  </w:style>
  <w:style w:type="paragraph" w:styleId="Sumrio3">
    <w:name w:val="toc 3"/>
    <w:basedOn w:val="Normal"/>
    <w:next w:val="Normal"/>
    <w:autoRedefine/>
    <w:uiPriority w:val="39"/>
    <w:unhideWhenUsed/>
    <w:rsid w:val="00C73584"/>
    <w:pPr>
      <w:spacing w:after="100"/>
      <w:ind w:left="480"/>
    </w:pPr>
  </w:style>
  <w:style w:type="table" w:styleId="Tabelacomgrade">
    <w:name w:val="Table Grid"/>
    <w:basedOn w:val="Tabelanormal"/>
    <w:uiPriority w:val="39"/>
    <w:rsid w:val="003B435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EXOEAPENDICE">
    <w:name w:val="ANEXO E APENDICE"/>
    <w:basedOn w:val="Fotografia"/>
    <w:link w:val="ANEXOEAPENDICECarter"/>
    <w:qFormat/>
    <w:rsid w:val="00B9652D"/>
    <w:pPr>
      <w:spacing w:line="360" w:lineRule="auto"/>
    </w:pPr>
    <w:rPr>
      <w:sz w:val="20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35491"/>
    <w:rPr>
      <w:color w:val="605E5C"/>
      <w:shd w:val="clear" w:color="auto" w:fill="E1DFDD"/>
    </w:rPr>
  </w:style>
  <w:style w:type="character" w:customStyle="1" w:styleId="FotografiaCarter">
    <w:name w:val="Fotografia Caráter"/>
    <w:basedOn w:val="Fontepargpadro"/>
    <w:link w:val="Fotografia"/>
    <w:uiPriority w:val="1"/>
    <w:rsid w:val="00EB3C7C"/>
    <w:rPr>
      <w:rFonts w:ascii="Times New Roman" w:hAnsi="Times New Roman"/>
      <w:color w:val="000000" w:themeColor="text1"/>
      <w:sz w:val="24"/>
    </w:rPr>
  </w:style>
  <w:style w:type="character" w:customStyle="1" w:styleId="ANEXOEAPENDICECarter">
    <w:name w:val="ANEXO E APENDICE Caráter"/>
    <w:basedOn w:val="FotografiaCarter"/>
    <w:link w:val="ANEXOEAPENDICE"/>
    <w:rsid w:val="00B9652D"/>
    <w:rPr>
      <w:rFonts w:ascii="Times New Roman" w:hAnsi="Times New Roman"/>
      <w:color w:val="000000" w:themeColor="text1"/>
      <w:sz w:val="20"/>
    </w:rPr>
  </w:style>
  <w:style w:type="character" w:customStyle="1" w:styleId="mw-headline">
    <w:name w:val="mw-headline"/>
    <w:basedOn w:val="Fontepargpadro"/>
    <w:rsid w:val="008207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70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divaldo\AppData\Local\Packages\Microsoft.Office.Desktop_8wekyb3d8bbwe\LocalCache\Roaming\Microsoft\Templates\Relat&#243;rio%20de%20estudante%20com%20fotografia%20de%20cap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0648B9-DF93-4D42-8FFB-C5B8762A0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de estudante com fotografia de capa</Template>
  <TotalTime>413</TotalTime>
  <Pages>16</Pages>
  <Words>1753</Words>
  <Characters>9997</Characters>
  <Application>Microsoft Office Word</Application>
  <DocSecurity>0</DocSecurity>
  <Lines>83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Edivaldo</dc:creator>
  <cp:keywords/>
  <dc:description/>
  <cp:lastModifiedBy>Edivaldo Andrade</cp:lastModifiedBy>
  <cp:revision>15</cp:revision>
  <cp:lastPrinted>2020-11-11T23:43:00Z</cp:lastPrinted>
  <dcterms:created xsi:type="dcterms:W3CDTF">2020-11-11T16:47:00Z</dcterms:created>
  <dcterms:modified xsi:type="dcterms:W3CDTF">2020-11-11T23:43:00Z</dcterms:modified>
</cp:coreProperties>
</file>